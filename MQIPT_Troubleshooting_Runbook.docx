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758A" w14:textId="77777777" w:rsidR="005C6D45" w:rsidRDefault="008B696C">
      <w:pPr>
        <w:pStyle w:val="Title"/>
        <w:rPr>
          <w:sz w:val="72"/>
          <w:szCs w:val="72"/>
        </w:rPr>
      </w:pPr>
      <w:r>
        <w:rPr>
          <w:sz w:val="72"/>
          <w:szCs w:val="72"/>
        </w:rPr>
        <w:t>Insert</w:t>
      </w:r>
      <w:r w:rsidR="00CC5861">
        <w:rPr>
          <w:sz w:val="72"/>
          <w:szCs w:val="72"/>
        </w:rPr>
        <w:t xml:space="preserve"> your</w:t>
      </w:r>
      <w:r w:rsidR="00BF2331">
        <w:rPr>
          <w:sz w:val="72"/>
          <w:szCs w:val="72"/>
        </w:rPr>
        <w:br/>
      </w:r>
      <w:r w:rsidR="00CC5861">
        <w:rPr>
          <w:sz w:val="72"/>
          <w:szCs w:val="72"/>
        </w:rPr>
        <w:t>first</w:t>
      </w:r>
      <w:r w:rsidR="00BF2331">
        <w:rPr>
          <w:sz w:val="72"/>
          <w:szCs w:val="72"/>
        </w:rPr>
        <w:t xml:space="preserve"> </w:t>
      </w:r>
      <w:r w:rsidR="00217B64">
        <w:rPr>
          <w:sz w:val="72"/>
          <w:szCs w:val="72"/>
        </w:rPr>
        <w:t>t</w:t>
      </w:r>
      <w:r w:rsidR="002F25A8">
        <w:rPr>
          <w:sz w:val="72"/>
          <w:szCs w:val="72"/>
        </w:rPr>
        <w:t xml:space="preserve">able of </w:t>
      </w:r>
      <w:r w:rsidR="00217B64">
        <w:rPr>
          <w:sz w:val="72"/>
          <w:szCs w:val="72"/>
        </w:rPr>
        <w:t>c</w:t>
      </w:r>
      <w:r w:rsidR="002F25A8">
        <w:rPr>
          <w:sz w:val="72"/>
          <w:szCs w:val="72"/>
        </w:rPr>
        <w:t>ontents</w:t>
      </w:r>
    </w:p>
    <w:p w14:paraId="21A4F2A5" w14:textId="77777777" w:rsidR="005C6D45" w:rsidRDefault="002F25A8">
      <w:pPr>
        <w:pStyle w:val="Subtitle"/>
      </w:pPr>
      <w:bookmarkStart w:id="0" w:name="_Hlk487785372"/>
      <w:bookmarkEnd w:id="0"/>
      <w:r>
        <w:t xml:space="preserve">Create, update, and customize </w:t>
      </w:r>
      <w:r w:rsidR="008B696C">
        <w:t>a table of contents</w:t>
      </w:r>
    </w:p>
    <w:p w14:paraId="4FFD70AB" w14:textId="77777777" w:rsidR="00617D63" w:rsidRDefault="00AC1EE7">
      <w:r>
        <w:t>You don’t need to wait until your pages are finalized; i</w:t>
      </w:r>
      <w:r w:rsidR="008B696C">
        <w:t xml:space="preserve">nserting a table of contents can be an early step in creating your document. </w:t>
      </w:r>
      <w:r w:rsidR="00980085">
        <w:t>As the pages of your document develop, Word helps you keep the table of contents up to date.</w:t>
      </w:r>
    </w:p>
    <w:p w14:paraId="48D829F6" w14:textId="77777777" w:rsidR="005C6D45" w:rsidRDefault="0073562D" w:rsidP="00263938">
      <w:pPr>
        <w:pStyle w:val="TryItBoilerplate"/>
      </w:pPr>
      <w:r>
        <w:t>Thi</w:t>
      </w:r>
      <w:r w:rsidR="002F25A8">
        <w:t xml:space="preserve">s doc isn’t just for reading, it’s for trying too. Watch for the </w:t>
      </w:r>
      <w:r w:rsidR="002F25A8" w:rsidRPr="00D65327">
        <w:rPr>
          <w:rStyle w:val="Emphasis"/>
        </w:rPr>
        <w:t>Try it</w:t>
      </w:r>
      <w:r w:rsidR="002F25A8">
        <w:rPr>
          <w:color w:val="FF0000" w:themeColor="accent2"/>
        </w:rPr>
        <w:t xml:space="preserve"> </w:t>
      </w:r>
      <w:r w:rsidR="002F25A8">
        <w:t>text in red throughout this document so you can learn by doing.</w:t>
      </w:r>
    </w:p>
    <w:p w14:paraId="27CE940A" w14:textId="2C391F4C" w:rsidR="005C6D45" w:rsidRDefault="00BD1A2D">
      <w:pPr>
        <w:pStyle w:val="Heading1"/>
      </w:pPr>
      <w:r>
        <w:t>Firewall / Network Issues</w:t>
      </w:r>
    </w:p>
    <w:p w14:paraId="6D500585" w14:textId="77777777" w:rsidR="00BD1A2D" w:rsidRPr="00BD1A2D" w:rsidRDefault="00BD1A2D" w:rsidP="00BD1A2D">
      <w:pPr>
        <w:rPr>
          <w:b/>
          <w:bCs/>
        </w:rPr>
      </w:pPr>
      <w:r w:rsidRPr="00BD1A2D">
        <w:rPr>
          <w:b/>
          <w:bCs/>
        </w:rPr>
        <w:t>Issue 1.1: Client Cannot Reach MQIPT</w:t>
      </w:r>
    </w:p>
    <w:p w14:paraId="31F0A4FF" w14:textId="77777777" w:rsidR="00BD1A2D" w:rsidRDefault="00BD1A2D" w:rsidP="00BD1A2D">
      <w:r>
        <w:t xml:space="preserve">  </w:t>
      </w:r>
      <w:r w:rsidRPr="00BD1A2D">
        <w:rPr>
          <w:b/>
          <w:bCs/>
        </w:rPr>
        <w:t>Symptom</w:t>
      </w:r>
      <w:r>
        <w:t>:</w:t>
      </w:r>
    </w:p>
    <w:p w14:paraId="491F8FE0" w14:textId="54F95D2D" w:rsidR="00BD1A2D" w:rsidRDefault="00BD1A2D" w:rsidP="00BD1A2D">
      <w:r>
        <w:t xml:space="preserve">  The client application throws an immediate "Connection Refused" or "Host Unreachable" error (MQ Reason Code 2538 or 2059). The MQIPT logs show </w:t>
      </w:r>
      <w:r>
        <w:t>absolutely no</w:t>
      </w:r>
      <w:r>
        <w:t xml:space="preserve"> activity for this connection attempt.</w:t>
      </w:r>
    </w:p>
    <w:p w14:paraId="46F1ACDC" w14:textId="2103F3BA" w:rsidR="00BD1A2D" w:rsidRPr="00BD1A2D" w:rsidRDefault="00BD1A2D" w:rsidP="00BD1A2D">
      <w:pPr>
        <w:rPr>
          <w:b/>
          <w:bCs/>
        </w:rPr>
      </w:pPr>
      <w:r>
        <w:t xml:space="preserve">  </w:t>
      </w:r>
      <w:r w:rsidRPr="00BD1A2D">
        <w:rPr>
          <w:b/>
          <w:bCs/>
        </w:rPr>
        <w:t>Analysis:</w:t>
      </w:r>
    </w:p>
    <w:p w14:paraId="39BF5877" w14:textId="081FE96E" w:rsidR="00BD1A2D" w:rsidRDefault="00BD1A2D" w:rsidP="00BD1A2D">
      <w:r>
        <w:t xml:space="preserve">  This indicates a blocking firewall or routing issue before the traffic even hits the MQIPT application. </w:t>
      </w:r>
      <w:r>
        <w:t>t</w:t>
      </w:r>
      <w:r>
        <w:t>he MQIPT server is not</w:t>
      </w:r>
      <w:r>
        <w:t xml:space="preserve"> </w:t>
      </w:r>
      <w:r>
        <w:t>receiving the TCP SYN packet.</w:t>
      </w:r>
    </w:p>
    <w:p w14:paraId="42E25790" w14:textId="77777777" w:rsidR="00BD1A2D" w:rsidRPr="00BD1A2D" w:rsidRDefault="00BD1A2D" w:rsidP="00BD1A2D">
      <w:pPr>
        <w:rPr>
          <w:b/>
          <w:bCs/>
        </w:rPr>
      </w:pPr>
      <w:r>
        <w:t xml:space="preserve">  </w:t>
      </w:r>
      <w:r w:rsidRPr="00BD1A2D">
        <w:rPr>
          <w:b/>
          <w:bCs/>
        </w:rPr>
        <w:t>Troubleshooting Steps:</w:t>
      </w:r>
    </w:p>
    <w:p w14:paraId="0045F646" w14:textId="77777777" w:rsidR="00BD1A2D" w:rsidRDefault="00BD1A2D" w:rsidP="00BD1A2D">
      <w:r>
        <w:t xml:space="preserve">   1. Request the Client team to run a Telnet or </w:t>
      </w:r>
      <w:proofErr w:type="spellStart"/>
      <w:r>
        <w:t>Netcat</w:t>
      </w:r>
      <w:proofErr w:type="spellEnd"/>
      <w:r>
        <w:t xml:space="preserve"> test to the MQIPT specific port (e.g., telnet 192.168.10.5 1416).</w:t>
      </w:r>
    </w:p>
    <w:p w14:paraId="17058F6F" w14:textId="77777777" w:rsidR="00BD1A2D" w:rsidRDefault="00BD1A2D" w:rsidP="00BD1A2D">
      <w:r>
        <w:t xml:space="preserve">   2. If the connection hangs or is refused, </w:t>
      </w:r>
      <w:r w:rsidRPr="00BD1A2D">
        <w:rPr>
          <w:b/>
          <w:bCs/>
        </w:rPr>
        <w:t>engage the Network Administrator</w:t>
      </w:r>
      <w:r>
        <w:t xml:space="preserve"> to check the Perimeter Firewall (Inbound).</w:t>
      </w:r>
    </w:p>
    <w:p w14:paraId="4B5C4B0D" w14:textId="5AEBBECF" w:rsidR="00BD1A2D" w:rsidRDefault="00BD1A2D" w:rsidP="00BD1A2D">
      <w:r>
        <w:t xml:space="preserve">   3. Log in to the MQIPT server and check the </w:t>
      </w:r>
      <w:r>
        <w:t>Services.</w:t>
      </w:r>
    </w:p>
    <w:p w14:paraId="6208336C" w14:textId="4058E1FA" w:rsidR="00BD1A2D" w:rsidRDefault="00BD1A2D" w:rsidP="00BD1A2D">
      <w:r>
        <w:t xml:space="preserve">       Verify MQIPT is </w:t>
      </w:r>
      <w:proofErr w:type="gramStart"/>
      <w:r>
        <w:t>actually listening</w:t>
      </w:r>
      <w:proofErr w:type="gramEnd"/>
      <w:r>
        <w:t xml:space="preserve"> on that port using netstat -</w:t>
      </w:r>
      <w:proofErr w:type="spellStart"/>
      <w:r>
        <w:t>tulpn</w:t>
      </w:r>
      <w:proofErr w:type="spellEnd"/>
      <w:r>
        <w:t xml:space="preserve"> | grep 1416.</w:t>
      </w:r>
    </w:p>
    <w:p w14:paraId="60219EB9" w14:textId="0C93BC21" w:rsidR="005C6D45" w:rsidRDefault="00BD1A2D" w:rsidP="00BD1A2D">
      <w:pPr>
        <w:pStyle w:val="Heading1"/>
      </w:pPr>
      <w:r w:rsidRPr="00BD1A2D">
        <w:lastRenderedPageBreak/>
        <w:t>MQIPT Cannot Reach Backend Queue Manager</w:t>
      </w:r>
    </w:p>
    <w:p w14:paraId="3B037D78" w14:textId="77777777" w:rsidR="00BD1A2D" w:rsidRDefault="00BD1A2D" w:rsidP="00BD1A2D">
      <w:r w:rsidRPr="00305B61">
        <w:t>Symptom</w:t>
      </w:r>
      <w:r>
        <w:t>:</w:t>
      </w:r>
    </w:p>
    <w:p w14:paraId="352E7769" w14:textId="3FC25CD5" w:rsidR="00BD1A2D" w:rsidRDefault="00BD1A2D" w:rsidP="00BD1A2D">
      <w:r>
        <w:t xml:space="preserve">  The Client connects to MQIPT, but the connection is immediately severed. MQIPT logs (/var/</w:t>
      </w:r>
      <w:proofErr w:type="spellStart"/>
      <w:r>
        <w:t>mqipt</w:t>
      </w:r>
      <w:proofErr w:type="spellEnd"/>
      <w:r>
        <w:t xml:space="preserve">/logs) show errors like </w:t>
      </w:r>
      <w:proofErr w:type="spellStart"/>
      <w:r>
        <w:t>ConnectionRefused</w:t>
      </w:r>
      <w:proofErr w:type="spellEnd"/>
      <w:r>
        <w:t xml:space="preserve"> or </w:t>
      </w:r>
      <w:proofErr w:type="spellStart"/>
      <w:r>
        <w:t>SocketTimeout</w:t>
      </w:r>
      <w:proofErr w:type="spellEnd"/>
      <w:r>
        <w:t xml:space="preserve"> </w:t>
      </w:r>
      <w:r>
        <w:t>when trying to forward data to the destination.</w:t>
      </w:r>
    </w:p>
    <w:p w14:paraId="0A1D6FD4" w14:textId="52DF81A5" w:rsidR="00BD1A2D" w:rsidRDefault="00BD1A2D" w:rsidP="00BD1A2D">
      <w:r w:rsidRPr="00305B61">
        <w:t>Analysis</w:t>
      </w:r>
      <w:r>
        <w:t>:</w:t>
      </w:r>
    </w:p>
    <w:p w14:paraId="2657C3B3" w14:textId="1D80F1D8" w:rsidR="00BD1A2D" w:rsidRDefault="00BD1A2D" w:rsidP="00BD1A2D">
      <w:r>
        <w:t xml:space="preserve">  MQIPT has received the request but cannot forward it to the </w:t>
      </w:r>
      <w:r>
        <w:t>Backend Queue Manager</w:t>
      </w:r>
      <w:r>
        <w:t>.</w:t>
      </w:r>
    </w:p>
    <w:p w14:paraId="3E66542D" w14:textId="57D5D4DA" w:rsidR="00BD1A2D" w:rsidRPr="00305B61" w:rsidRDefault="00BD1A2D" w:rsidP="00BD1A2D">
      <w:r w:rsidRPr="00305B61">
        <w:t>Troubleshooting Steps:</w:t>
      </w:r>
    </w:p>
    <w:p w14:paraId="76B80FF8" w14:textId="77777777" w:rsidR="00BD1A2D" w:rsidRDefault="00BD1A2D" w:rsidP="00BD1A2D">
      <w:r>
        <w:t xml:space="preserve">   1. Log in to the MQIPT server via SSH.</w:t>
      </w:r>
    </w:p>
    <w:p w14:paraId="0E49A431" w14:textId="77777777" w:rsidR="00BD1A2D" w:rsidRDefault="00BD1A2D" w:rsidP="00BD1A2D">
      <w:r>
        <w:t xml:space="preserve">   2. Attempt to connect to the Backend Queue Manager's listener port manually.</w:t>
      </w:r>
    </w:p>
    <w:p w14:paraId="3A2CB275" w14:textId="77777777" w:rsidR="00BD1A2D" w:rsidRDefault="00BD1A2D" w:rsidP="00BD1A2D">
      <w:r>
        <w:t xml:space="preserve">       * Command: </w:t>
      </w:r>
      <w:proofErr w:type="spellStart"/>
      <w:r>
        <w:t>nc</w:t>
      </w:r>
      <w:proofErr w:type="spellEnd"/>
      <w:r>
        <w:t xml:space="preserve"> -v -z &lt;BACKEND_QM_IP&gt; &lt;LISTENER_PORT&gt;</w:t>
      </w:r>
    </w:p>
    <w:p w14:paraId="5FC7175B" w14:textId="77777777" w:rsidR="00BD1A2D" w:rsidRDefault="00BD1A2D" w:rsidP="00BD1A2D">
      <w:r>
        <w:t xml:space="preserve">       * Alternative: curl -v telnet://&lt;BACKEND_QM_IP&gt;:&lt;LISTENER_PORT&gt;</w:t>
      </w:r>
    </w:p>
    <w:p w14:paraId="40C0C0CE" w14:textId="3E0A60F1" w:rsidR="00BD1A2D" w:rsidRDefault="00BD1A2D" w:rsidP="00BD1A2D">
      <w:r>
        <w:t xml:space="preserve">   3. If this fails, the issue is strictly </w:t>
      </w:r>
      <w:r>
        <w:t>network related</w:t>
      </w:r>
      <w:r>
        <w:t>. Raise a firewall request to open the path from Source: MQIPT IP to Destination: Backend VIP/IP.</w:t>
      </w:r>
    </w:p>
    <w:p w14:paraId="680F4720" w14:textId="77777777" w:rsidR="00BD1A2D" w:rsidRDefault="00BD1A2D" w:rsidP="00BD1A2D"/>
    <w:p w14:paraId="3EA9B4AC" w14:textId="1ACB1DF8" w:rsidR="005C6D45" w:rsidRPr="00BD1A2D" w:rsidRDefault="00BD1A2D" w:rsidP="00BD1A2D">
      <w:pPr>
        <w:pBdr>
          <w:bottom w:val="single" w:sz="18" w:space="1" w:color="2B579A" w:themeColor="accent5"/>
        </w:pBdr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14:ligatures w14:val="standard"/>
          <w14:numForm w14:val="oldStyle"/>
        </w:rPr>
      </w:pPr>
      <w:r w:rsidRPr="00BD1A2D"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14:ligatures w14:val="standard"/>
          <w14:numForm w14:val="oldStyle"/>
        </w:rPr>
        <w:t>Queue Manager is Unavailable</w:t>
      </w:r>
    </w:p>
    <w:p w14:paraId="551C7CB5" w14:textId="77777777" w:rsidR="00BD1A2D" w:rsidRDefault="00BD1A2D" w:rsidP="00BD1A2D">
      <w:r w:rsidRPr="00BD1A2D">
        <w:rPr>
          <w:b/>
          <w:bCs/>
        </w:rPr>
        <w:t>Symptom</w:t>
      </w:r>
      <w:r>
        <w:t>:</w:t>
      </w:r>
    </w:p>
    <w:p w14:paraId="40E91C5F" w14:textId="77777777" w:rsidR="00BD1A2D" w:rsidRDefault="00BD1A2D" w:rsidP="00BD1A2D">
      <w:r>
        <w:t xml:space="preserve">  All channels and clients fail to connect. Error 2059 (MQRC_Q_MGR_NOT_AVAILABLE).</w:t>
      </w:r>
    </w:p>
    <w:p w14:paraId="6DF0E7FA" w14:textId="06A5818C" w:rsidR="00BD1A2D" w:rsidRPr="00BD1A2D" w:rsidRDefault="00BD1A2D" w:rsidP="00BD1A2D">
      <w:pPr>
        <w:rPr>
          <w:b/>
          <w:bCs/>
        </w:rPr>
      </w:pPr>
      <w:r w:rsidRPr="00BD1A2D">
        <w:rPr>
          <w:b/>
          <w:bCs/>
        </w:rPr>
        <w:t>Troubleshooting Steps:</w:t>
      </w:r>
    </w:p>
    <w:p w14:paraId="4E005536" w14:textId="77777777" w:rsidR="00BD1A2D" w:rsidRDefault="00BD1A2D" w:rsidP="00BD1A2D">
      <w:r>
        <w:t xml:space="preserve">   1. Log in to the Backend MQ Server.</w:t>
      </w:r>
    </w:p>
    <w:p w14:paraId="7DD1C7F6" w14:textId="77777777" w:rsidR="00BD1A2D" w:rsidRDefault="00BD1A2D" w:rsidP="00BD1A2D">
      <w:r>
        <w:t xml:space="preserve">   2. Check the status of all Queue Managers.</w:t>
      </w:r>
    </w:p>
    <w:p w14:paraId="73F13647" w14:textId="77777777" w:rsidR="00BD1A2D" w:rsidRDefault="00BD1A2D" w:rsidP="00BD1A2D">
      <w:r>
        <w:t xml:space="preserve">       * </w:t>
      </w:r>
      <w:r w:rsidRPr="00BD1A2D">
        <w:rPr>
          <w:b/>
          <w:bCs/>
        </w:rPr>
        <w:t>Command</w:t>
      </w:r>
      <w:r>
        <w:t xml:space="preserve">: </w:t>
      </w:r>
      <w:proofErr w:type="spellStart"/>
      <w:r>
        <w:t>dspmq</w:t>
      </w:r>
      <w:proofErr w:type="spellEnd"/>
    </w:p>
    <w:p w14:paraId="07BC4333" w14:textId="1DEEAD31" w:rsidR="00BD1A2D" w:rsidRDefault="00BD1A2D" w:rsidP="00BD1A2D">
      <w:r>
        <w:t xml:space="preserve">   3. If the status is Ended immediately or anything other than </w:t>
      </w:r>
      <w:r>
        <w:t>running</w:t>
      </w:r>
      <w:r>
        <w:t>, restart it.</w:t>
      </w:r>
    </w:p>
    <w:p w14:paraId="5C6AA350" w14:textId="77777777" w:rsidR="00BD1A2D" w:rsidRDefault="00BD1A2D" w:rsidP="00BD1A2D">
      <w:r>
        <w:t xml:space="preserve">       * </w:t>
      </w:r>
      <w:r w:rsidRPr="00BD1A2D">
        <w:rPr>
          <w:b/>
          <w:bCs/>
        </w:rPr>
        <w:t>Command</w:t>
      </w:r>
      <w:r>
        <w:t xml:space="preserve">: </w:t>
      </w:r>
      <w:proofErr w:type="spellStart"/>
      <w:r>
        <w:t>strmqm</w:t>
      </w:r>
      <w:proofErr w:type="spellEnd"/>
      <w:r>
        <w:t xml:space="preserve"> &lt;QMGR_NAME&gt;</w:t>
      </w:r>
    </w:p>
    <w:p w14:paraId="19647F96" w14:textId="02081F37" w:rsidR="00BD1A2D" w:rsidRDefault="00BD1A2D" w:rsidP="00BD1A2D">
      <w:r>
        <w:lastRenderedPageBreak/>
        <w:t xml:space="preserve">   4. If it fails to start, check the global error logs: /var/</w:t>
      </w:r>
      <w:proofErr w:type="spellStart"/>
      <w:r>
        <w:t>mqm</w:t>
      </w:r>
      <w:proofErr w:type="spellEnd"/>
      <w:r>
        <w:t>/errors/AMQERR01.LOG.</w:t>
      </w:r>
    </w:p>
    <w:p w14:paraId="0F850E38" w14:textId="4A7E7023" w:rsidR="005C6D45" w:rsidRDefault="00BD1A2D">
      <w:pPr>
        <w:pStyle w:val="Heading1"/>
      </w:pPr>
      <w:bookmarkStart w:id="1" w:name="_Toc522551271"/>
      <w:bookmarkStart w:id="2" w:name="_Toc522551309"/>
      <w:bookmarkStart w:id="3" w:name="_Toc522551958"/>
      <w:r w:rsidRPr="00BD1A2D">
        <w:t>MQ Listener is Down</w:t>
      </w:r>
      <w:bookmarkEnd w:id="1"/>
      <w:bookmarkEnd w:id="2"/>
      <w:bookmarkEnd w:id="3"/>
    </w:p>
    <w:p w14:paraId="0313A70B" w14:textId="77777777" w:rsidR="00BD1A2D" w:rsidRDefault="00BD1A2D" w:rsidP="00BD1A2D">
      <w:bookmarkStart w:id="4" w:name="_Toc522551959"/>
      <w:r w:rsidRPr="00BD1A2D">
        <w:rPr>
          <w:b/>
          <w:bCs/>
        </w:rPr>
        <w:t>Symptom</w:t>
      </w:r>
      <w:r>
        <w:t>:</w:t>
      </w:r>
    </w:p>
    <w:p w14:paraId="23FC0213" w14:textId="77777777" w:rsidR="00BD1A2D" w:rsidRDefault="00BD1A2D" w:rsidP="00BD1A2D">
      <w:r>
        <w:t xml:space="preserve">  The Queue Manager is running, but no one can connect via TCP. Local bindings connections (on the server itself) work fine.</w:t>
      </w:r>
    </w:p>
    <w:p w14:paraId="107B3F62" w14:textId="5A755824" w:rsidR="00BD1A2D" w:rsidRDefault="00BD1A2D" w:rsidP="00BD1A2D">
      <w:r w:rsidRPr="00BD1A2D">
        <w:rPr>
          <w:b/>
          <w:bCs/>
        </w:rPr>
        <w:t>Analysis</w:t>
      </w:r>
      <w:r>
        <w:t>:</w:t>
      </w:r>
    </w:p>
    <w:p w14:paraId="633B4BC5" w14:textId="77777777" w:rsidR="00BD1A2D" w:rsidRDefault="00BD1A2D" w:rsidP="00BD1A2D">
      <w:r>
        <w:t xml:space="preserve">  The "Listener" process is the ear of the Queue Manager. If it's not running, the </w:t>
      </w:r>
      <w:proofErr w:type="spellStart"/>
      <w:r>
        <w:t>QMgr</w:t>
      </w:r>
      <w:proofErr w:type="spellEnd"/>
      <w:r>
        <w:t xml:space="preserve"> is deaf to the outside world.</w:t>
      </w:r>
    </w:p>
    <w:p w14:paraId="6BEEC644" w14:textId="7707A9E1" w:rsidR="00BD1A2D" w:rsidRPr="00305B61" w:rsidRDefault="00BD1A2D" w:rsidP="00BD1A2D">
      <w:pPr>
        <w:rPr>
          <w:b/>
          <w:bCs/>
        </w:rPr>
      </w:pPr>
      <w:r w:rsidRPr="00305B61">
        <w:rPr>
          <w:b/>
          <w:bCs/>
        </w:rPr>
        <w:t>Troubleshooting Steps:</w:t>
      </w:r>
    </w:p>
    <w:p w14:paraId="4239097A" w14:textId="77777777" w:rsidR="00BD1A2D" w:rsidRDefault="00BD1A2D" w:rsidP="00BD1A2D">
      <w:r>
        <w:t xml:space="preserve">   1. Access the MQ command shell: </w:t>
      </w:r>
      <w:proofErr w:type="spellStart"/>
      <w:r>
        <w:t>runmqsc</w:t>
      </w:r>
      <w:proofErr w:type="spellEnd"/>
      <w:r>
        <w:t xml:space="preserve"> &lt;QMGR_NAME&gt;</w:t>
      </w:r>
    </w:p>
    <w:p w14:paraId="212D6104" w14:textId="77777777" w:rsidR="00BD1A2D" w:rsidRDefault="00BD1A2D" w:rsidP="00BD1A2D">
      <w:r>
        <w:t xml:space="preserve">   2. Check listener status: DISPLAY </w:t>
      </w:r>
      <w:proofErr w:type="gramStart"/>
      <w:r>
        <w:t>LSSTATUS(</w:t>
      </w:r>
      <w:proofErr w:type="gramEnd"/>
      <w:r>
        <w:t>*) STATUS PORT</w:t>
      </w:r>
    </w:p>
    <w:p w14:paraId="64EFAC2B" w14:textId="77777777" w:rsidR="00BD1A2D" w:rsidRDefault="00BD1A2D" w:rsidP="00BD1A2D">
      <w:r>
        <w:t xml:space="preserve">   3. If the status is STOPPED or no output is returned, start the listener.</w:t>
      </w:r>
    </w:p>
    <w:p w14:paraId="59ACE608" w14:textId="77777777" w:rsidR="00BD1A2D" w:rsidRDefault="00BD1A2D" w:rsidP="00BD1A2D">
      <w:r>
        <w:t xml:space="preserve">       * Command: START LISTENER('&lt;LISTENER_NAME&gt;')</w:t>
      </w:r>
    </w:p>
    <w:p w14:paraId="2AD471A6" w14:textId="590196C6" w:rsidR="00BD1A2D" w:rsidRDefault="00BD1A2D" w:rsidP="00BD1A2D">
      <w:r>
        <w:t xml:space="preserve">   4. Verify the port is occupied by the </w:t>
      </w:r>
      <w:proofErr w:type="spellStart"/>
      <w:r>
        <w:t>amqclma</w:t>
      </w:r>
      <w:proofErr w:type="spellEnd"/>
      <w:r>
        <w:t xml:space="preserve"> process at the OS level: netstat -</w:t>
      </w:r>
      <w:proofErr w:type="spellStart"/>
      <w:r>
        <w:t>anp</w:t>
      </w:r>
      <w:proofErr w:type="spellEnd"/>
      <w:r>
        <w:t xml:space="preserve"> | grep &lt;PORT&gt;.</w:t>
      </w:r>
    </w:p>
    <w:bookmarkEnd w:id="4"/>
    <w:p w14:paraId="0EB8B2D6" w14:textId="7A202062" w:rsidR="00305B61" w:rsidRDefault="00305B61" w:rsidP="00305B61">
      <w:pPr>
        <w:pStyle w:val="Heading1"/>
      </w:pPr>
      <w:r w:rsidRPr="00305B61">
        <w:t>Channel Status is 'RETRYING'</w:t>
      </w:r>
    </w:p>
    <w:p w14:paraId="069C5D78" w14:textId="77777777" w:rsidR="00305B61" w:rsidRDefault="00305B61" w:rsidP="00305B61">
      <w:r w:rsidRPr="00305B61">
        <w:rPr>
          <w:b/>
          <w:bCs/>
        </w:rPr>
        <w:t>Symptom</w:t>
      </w:r>
      <w:r>
        <w:t>:</w:t>
      </w:r>
    </w:p>
    <w:p w14:paraId="37BA6F01" w14:textId="77777777" w:rsidR="00305B61" w:rsidRDefault="00305B61" w:rsidP="00305B61">
      <w:r>
        <w:t xml:space="preserve">  The channel initiates but drops, then tries again repeatedly. Messages pile up on the Transmission Queue.</w:t>
      </w:r>
    </w:p>
    <w:p w14:paraId="1208103D" w14:textId="0CBF7022" w:rsidR="00305B61" w:rsidRPr="00305B61" w:rsidRDefault="00305B61" w:rsidP="00305B61">
      <w:pPr>
        <w:rPr>
          <w:b/>
          <w:bCs/>
        </w:rPr>
      </w:pPr>
      <w:r w:rsidRPr="00305B61">
        <w:rPr>
          <w:b/>
          <w:bCs/>
        </w:rPr>
        <w:t>Detailed Analysis:</w:t>
      </w:r>
    </w:p>
    <w:p w14:paraId="5A63BB6A" w14:textId="77777777" w:rsidR="00305B61" w:rsidRDefault="00305B61" w:rsidP="00305B61">
      <w:r>
        <w:t xml:space="preserve">  This is the most common generic error. It means "I want to connect, but something broke during the negotiation."</w:t>
      </w:r>
    </w:p>
    <w:p w14:paraId="5B10B5FD" w14:textId="7D84DD05" w:rsidR="00305B61" w:rsidRPr="00305B61" w:rsidRDefault="00305B61" w:rsidP="00305B61">
      <w:pPr>
        <w:rPr>
          <w:b/>
          <w:bCs/>
        </w:rPr>
      </w:pPr>
      <w:r w:rsidRPr="00305B61">
        <w:rPr>
          <w:b/>
          <w:bCs/>
        </w:rPr>
        <w:t>Troubleshooting Steps:</w:t>
      </w:r>
    </w:p>
    <w:p w14:paraId="2B228F51" w14:textId="77777777" w:rsidR="00305B61" w:rsidRDefault="00305B61" w:rsidP="00305B61">
      <w:r>
        <w:t xml:space="preserve">   1. Check the Queue Manager Error Log immediately: tail -f /var/</w:t>
      </w:r>
      <w:proofErr w:type="spellStart"/>
      <w:r>
        <w:t>mqm</w:t>
      </w:r>
      <w:proofErr w:type="spellEnd"/>
      <w:r>
        <w:t>/</w:t>
      </w:r>
      <w:proofErr w:type="spellStart"/>
      <w:r>
        <w:t>qmgrs</w:t>
      </w:r>
      <w:proofErr w:type="spellEnd"/>
      <w:r>
        <w:t>/&lt;QMGR&gt;/errors/AMQERR01.LOG.</w:t>
      </w:r>
    </w:p>
    <w:p w14:paraId="67E0D92F" w14:textId="77777777" w:rsidR="00305B61" w:rsidRDefault="00305B61" w:rsidP="00305B61">
      <w:r>
        <w:t xml:space="preserve">   2. Scenario A: If logs say "Channel negotiated ... but connection closed":</w:t>
      </w:r>
    </w:p>
    <w:p w14:paraId="37F8DA35" w14:textId="77777777" w:rsidR="00305B61" w:rsidRDefault="00305B61" w:rsidP="00305B61">
      <w:r>
        <w:lastRenderedPageBreak/>
        <w:t xml:space="preserve">       * Check if the CONNAME on the sender side points to the correct MQIPT address.</w:t>
      </w:r>
    </w:p>
    <w:p w14:paraId="60D7FFF0" w14:textId="77777777" w:rsidR="00305B61" w:rsidRDefault="00305B61" w:rsidP="00305B61">
      <w:r>
        <w:t xml:space="preserve">       * Check firewall idle timeouts.</w:t>
      </w:r>
    </w:p>
    <w:p w14:paraId="59828E7A" w14:textId="77777777" w:rsidR="00305B61" w:rsidRDefault="00305B61" w:rsidP="00305B61">
      <w:r>
        <w:t xml:space="preserve">   3. Scenario B: If logs say "Sequence Number Mismatch":</w:t>
      </w:r>
    </w:p>
    <w:p w14:paraId="00A0B491" w14:textId="77777777" w:rsidR="00305B61" w:rsidRDefault="00305B61" w:rsidP="00305B61">
      <w:r>
        <w:t xml:space="preserve">       * Action: RESET CHANNEL(&lt;CHANNEL_NAME&gt;) </w:t>
      </w:r>
      <w:proofErr w:type="gramStart"/>
      <w:r>
        <w:t>SEQNUM(</w:t>
      </w:r>
      <w:proofErr w:type="gramEnd"/>
      <w:r>
        <w:t>1) on the sender side.</w:t>
      </w:r>
    </w:p>
    <w:p w14:paraId="303BD4C6" w14:textId="77777777" w:rsidR="00305B61" w:rsidRDefault="00305B61" w:rsidP="00305B61">
      <w:r>
        <w:t xml:space="preserve">   4. Scenario C: If logs are empty on the Sender side:</w:t>
      </w:r>
    </w:p>
    <w:p w14:paraId="083E1604" w14:textId="025E8F52" w:rsidR="00305B61" w:rsidRDefault="00305B61" w:rsidP="00305B61">
      <w:r>
        <w:t xml:space="preserve">       * The network request isn't even leaving the server or reaching the first hop.</w:t>
      </w:r>
    </w:p>
    <w:p w14:paraId="0FDDD4A2" w14:textId="6835AB73" w:rsidR="00305B61" w:rsidRDefault="00305B61" w:rsidP="00305B61">
      <w:pPr>
        <w:pStyle w:val="Heading1"/>
      </w:pPr>
      <w:r w:rsidRPr="00305B61">
        <w:t>Channel Status is 'STOPPED'</w:t>
      </w:r>
    </w:p>
    <w:p w14:paraId="3899F49E" w14:textId="753024EF" w:rsidR="00305B61" w:rsidRDefault="00305B61" w:rsidP="00305B61">
      <w:r w:rsidRPr="00305B61">
        <w:rPr>
          <w:b/>
          <w:bCs/>
        </w:rPr>
        <w:t>Symptom</w:t>
      </w:r>
      <w:r>
        <w:t>:</w:t>
      </w:r>
    </w:p>
    <w:p w14:paraId="054A1091" w14:textId="5305E387" w:rsidR="00305B61" w:rsidRDefault="00305B61" w:rsidP="00305B61">
      <w:r>
        <w:t xml:space="preserve"> The channel is hard-stopped and requires manual intervention.</w:t>
      </w:r>
    </w:p>
    <w:p w14:paraId="589447B1" w14:textId="4547246D" w:rsidR="00305B61" w:rsidRPr="00305B61" w:rsidRDefault="00305B61" w:rsidP="00305B61">
      <w:pPr>
        <w:rPr>
          <w:b/>
          <w:bCs/>
        </w:rPr>
      </w:pPr>
      <w:r w:rsidRPr="00305B61">
        <w:rPr>
          <w:b/>
          <w:bCs/>
        </w:rPr>
        <w:t>Detailed Analysis:</w:t>
      </w:r>
    </w:p>
    <w:p w14:paraId="4B8F339B" w14:textId="77777777" w:rsidR="00305B61" w:rsidRDefault="00305B61" w:rsidP="00305B61">
      <w:r>
        <w:t xml:space="preserve">  MQ stops a channel to protect itself when a severe error occurs (e.g., Message Retry Count exceeded, User authentication failed repeatedly).</w:t>
      </w:r>
    </w:p>
    <w:p w14:paraId="6D07BDC8" w14:textId="1265973D" w:rsidR="00305B61" w:rsidRDefault="00305B61" w:rsidP="00305B61">
      <w:r>
        <w:t>Troubleshooting Steps:</w:t>
      </w:r>
    </w:p>
    <w:p w14:paraId="5D089A37" w14:textId="77777777" w:rsidR="00305B61" w:rsidRDefault="00305B61" w:rsidP="00305B61">
      <w:r>
        <w:t xml:space="preserve">   1. Determine why it stopped by reading the error log timestamped exactly when it went to STOPPED.</w:t>
      </w:r>
    </w:p>
    <w:p w14:paraId="2E1113DC" w14:textId="77777777" w:rsidR="00305B61" w:rsidRDefault="00305B61" w:rsidP="00305B61">
      <w:r>
        <w:t xml:space="preserve">   2. Common Cause: Put Inhibited. The target queue or Dead Letter Queue is full or inhibited.</w:t>
      </w:r>
    </w:p>
    <w:p w14:paraId="6033BDA1" w14:textId="77777777" w:rsidR="00305B61" w:rsidRDefault="00305B61" w:rsidP="00305B61">
      <w:r>
        <w:t xml:space="preserve">       * Command: DISPLAY QLOCAL(&lt;TARGET_Q&gt;) CURDEPTH MAXDEPTH INHIBIT</w:t>
      </w:r>
    </w:p>
    <w:p w14:paraId="3BFEBA1B" w14:textId="77777777" w:rsidR="00305B61" w:rsidRDefault="00305B61" w:rsidP="00305B61">
      <w:r>
        <w:t xml:space="preserve">       * Fix: Clear the queue or increase MAXDEPTH.</w:t>
      </w:r>
    </w:p>
    <w:p w14:paraId="363677E0" w14:textId="77777777" w:rsidR="00305B61" w:rsidRDefault="00305B61" w:rsidP="00305B61">
      <w:r>
        <w:t xml:space="preserve">   3. After fixing the root cause, you MUST manually reset and start:</w:t>
      </w:r>
    </w:p>
    <w:p w14:paraId="5F4BF40F" w14:textId="62A18C96" w:rsidR="00305B61" w:rsidRDefault="00305B61" w:rsidP="00305B61">
      <w:r>
        <w:t xml:space="preserve">       * Command: START CHANNEL(&lt;CHANNEL_NAME&gt;)</w:t>
      </w:r>
    </w:p>
    <w:p w14:paraId="2E9994A3" w14:textId="6D200100" w:rsidR="005C6D45" w:rsidRDefault="002F25A8">
      <w:r>
        <w:t xml:space="preserve">. </w:t>
      </w:r>
    </w:p>
    <w:p w14:paraId="54E7FD57" w14:textId="29C24757" w:rsidR="005C6D45" w:rsidRDefault="00305B61">
      <w:pPr>
        <w:pStyle w:val="Heading1"/>
      </w:pPr>
      <w:r w:rsidRPr="00305B61">
        <w:t>Channel Authentication (CHLAUTH) Blocking</w:t>
      </w:r>
      <w:r w:rsidR="002F25A8">
        <w:t xml:space="preserve"> </w:t>
      </w:r>
    </w:p>
    <w:p w14:paraId="62EEE16C" w14:textId="2FC43436" w:rsidR="00305B61" w:rsidRDefault="002F25A8" w:rsidP="00305B61">
      <w:r>
        <w:t xml:space="preserve">If you </w:t>
      </w:r>
    </w:p>
    <w:p w14:paraId="3045BDB8" w14:textId="77777777" w:rsidR="00305B61" w:rsidRPr="00305B61" w:rsidRDefault="00305B61" w:rsidP="00305B61">
      <w:pPr>
        <w:rPr>
          <w:rStyle w:val="QuoteemphasisChar"/>
        </w:rPr>
      </w:pPr>
      <w:r w:rsidRPr="00305B61">
        <w:rPr>
          <w:rStyle w:val="QuoteemphasisChar"/>
          <w:b/>
          <w:bCs/>
        </w:rPr>
        <w:lastRenderedPageBreak/>
        <w:t>Symptom</w:t>
      </w:r>
      <w:r w:rsidRPr="00305B61">
        <w:rPr>
          <w:rStyle w:val="QuoteemphasisChar"/>
        </w:rPr>
        <w:t>:</w:t>
      </w:r>
    </w:p>
    <w:p w14:paraId="7E8C002D" w14:textId="77777777" w:rsidR="00305B61" w:rsidRPr="00305B61" w:rsidRDefault="00305B61" w:rsidP="00305B61">
      <w:pPr>
        <w:rPr>
          <w:rStyle w:val="QuoteemphasisChar"/>
        </w:rPr>
      </w:pPr>
      <w:r w:rsidRPr="00305B61">
        <w:rPr>
          <w:rStyle w:val="QuoteemphasisChar"/>
        </w:rPr>
        <w:t xml:space="preserve">  The channel goes to Retrying. The Backend Queue Manager error log shows AMQ9999 (Channel ended abnormally) followed by AMQ9513 (Maximum number of channels</w:t>
      </w:r>
    </w:p>
    <w:p w14:paraId="5BEFB15C" w14:textId="77777777" w:rsidR="00305B61" w:rsidRPr="00305B61" w:rsidRDefault="00305B61" w:rsidP="00305B61">
      <w:pPr>
        <w:rPr>
          <w:rStyle w:val="QuoteemphasisChar"/>
        </w:rPr>
      </w:pPr>
      <w:r w:rsidRPr="00305B61">
        <w:rPr>
          <w:rStyle w:val="QuoteemphasisChar"/>
        </w:rPr>
        <w:t xml:space="preserve">  reached) or a security failure message.</w:t>
      </w:r>
    </w:p>
    <w:p w14:paraId="15740FBC" w14:textId="77777777" w:rsidR="00305B61" w:rsidRPr="00305B61" w:rsidRDefault="00305B61" w:rsidP="00305B61">
      <w:pPr>
        <w:rPr>
          <w:rStyle w:val="QuoteemphasisChar"/>
        </w:rPr>
      </w:pPr>
    </w:p>
    <w:p w14:paraId="208C55B2" w14:textId="77777777" w:rsidR="00305B61" w:rsidRPr="00305B61" w:rsidRDefault="00305B61" w:rsidP="00305B61">
      <w:pPr>
        <w:rPr>
          <w:rStyle w:val="QuoteemphasisChar"/>
        </w:rPr>
      </w:pPr>
      <w:r w:rsidRPr="00305B61">
        <w:rPr>
          <w:rStyle w:val="QuoteemphasisChar"/>
        </w:rPr>
        <w:t xml:space="preserve">  Detailed Analysis:</w:t>
      </w:r>
    </w:p>
    <w:p w14:paraId="42C0628F" w14:textId="77777777" w:rsidR="00305B61" w:rsidRPr="00305B61" w:rsidRDefault="00305B61" w:rsidP="00305B61">
      <w:pPr>
        <w:rPr>
          <w:rStyle w:val="QuoteemphasisChar"/>
        </w:rPr>
      </w:pPr>
      <w:r w:rsidRPr="00305B61">
        <w:rPr>
          <w:rStyle w:val="QuoteemphasisChar"/>
        </w:rPr>
        <w:t xml:space="preserve">  When a request comes through MQIPT, the Backend Queue Manager sees the source IP address of the MQIPT server, not the original Client. If your security</w:t>
      </w:r>
    </w:p>
    <w:p w14:paraId="6991DA12" w14:textId="77777777" w:rsidR="00305B61" w:rsidRPr="00305B61" w:rsidRDefault="00305B61" w:rsidP="00305B61">
      <w:pPr>
        <w:rPr>
          <w:rStyle w:val="QuoteemphasisChar"/>
        </w:rPr>
      </w:pPr>
      <w:r w:rsidRPr="00305B61">
        <w:rPr>
          <w:rStyle w:val="QuoteemphasisChar"/>
        </w:rPr>
        <w:t xml:space="preserve">  rules expect the Client's </w:t>
      </w:r>
      <w:proofErr w:type="gramStart"/>
      <w:r w:rsidRPr="00305B61">
        <w:rPr>
          <w:rStyle w:val="QuoteemphasisChar"/>
        </w:rPr>
        <w:t>IP,</w:t>
      </w:r>
      <w:proofErr w:type="gramEnd"/>
      <w:r w:rsidRPr="00305B61">
        <w:rPr>
          <w:rStyle w:val="QuoteemphasisChar"/>
        </w:rPr>
        <w:t xml:space="preserve"> they will block the connection.</w:t>
      </w:r>
    </w:p>
    <w:p w14:paraId="1B67C161" w14:textId="77777777" w:rsidR="00305B61" w:rsidRPr="00305B61" w:rsidRDefault="00305B61" w:rsidP="00305B61">
      <w:pPr>
        <w:rPr>
          <w:rStyle w:val="QuoteemphasisChar"/>
        </w:rPr>
      </w:pPr>
    </w:p>
    <w:p w14:paraId="76725BBC" w14:textId="77777777" w:rsidR="00305B61" w:rsidRPr="00305B61" w:rsidRDefault="00305B61" w:rsidP="00305B61">
      <w:pPr>
        <w:rPr>
          <w:rStyle w:val="QuoteemphasisChar"/>
        </w:rPr>
      </w:pPr>
      <w:r w:rsidRPr="00305B61">
        <w:rPr>
          <w:rStyle w:val="QuoteemphasisChar"/>
        </w:rPr>
        <w:t xml:space="preserve">  Troubleshooting Steps:</w:t>
      </w:r>
    </w:p>
    <w:p w14:paraId="1C362FAA" w14:textId="77777777" w:rsidR="00305B61" w:rsidRPr="00305B61" w:rsidRDefault="00305B61" w:rsidP="00305B61">
      <w:pPr>
        <w:rPr>
          <w:rStyle w:val="QuoteemphasisChar"/>
        </w:rPr>
      </w:pPr>
      <w:r w:rsidRPr="00305B61">
        <w:rPr>
          <w:rStyle w:val="QuoteemphasisChar"/>
        </w:rPr>
        <w:t xml:space="preserve">   1. Identify the IP address of the MQIPT server.</w:t>
      </w:r>
    </w:p>
    <w:p w14:paraId="65CF43AE" w14:textId="77777777" w:rsidR="00305B61" w:rsidRPr="00305B61" w:rsidRDefault="00305B61" w:rsidP="00305B61">
      <w:pPr>
        <w:rPr>
          <w:rStyle w:val="QuoteemphasisChar"/>
        </w:rPr>
      </w:pPr>
      <w:r w:rsidRPr="00305B61">
        <w:rPr>
          <w:rStyle w:val="QuoteemphasisChar"/>
        </w:rPr>
        <w:t xml:space="preserve">   2. Check the CHLAUTH rules on the Backend Queue Manager:</w:t>
      </w:r>
    </w:p>
    <w:p w14:paraId="5B644985" w14:textId="77777777" w:rsidR="00305B61" w:rsidRPr="00305B61" w:rsidRDefault="00305B61" w:rsidP="00305B61">
      <w:pPr>
        <w:rPr>
          <w:rStyle w:val="QuoteemphasisChar"/>
        </w:rPr>
      </w:pPr>
      <w:r w:rsidRPr="00305B61">
        <w:rPr>
          <w:rStyle w:val="QuoteemphasisChar"/>
        </w:rPr>
        <w:t xml:space="preserve">       * Command: DISPLAY </w:t>
      </w:r>
      <w:proofErr w:type="gramStart"/>
      <w:r w:rsidRPr="00305B61">
        <w:rPr>
          <w:rStyle w:val="QuoteemphasisChar"/>
        </w:rPr>
        <w:t>CHLAUTH(</w:t>
      </w:r>
      <w:proofErr w:type="gramEnd"/>
      <w:r w:rsidRPr="00305B61">
        <w:rPr>
          <w:rStyle w:val="QuoteemphasisChar"/>
        </w:rPr>
        <w:t>*) ALL</w:t>
      </w:r>
    </w:p>
    <w:p w14:paraId="31654EF4" w14:textId="77777777" w:rsidR="00305B61" w:rsidRPr="00305B61" w:rsidRDefault="00305B61" w:rsidP="00305B61">
      <w:pPr>
        <w:rPr>
          <w:rStyle w:val="QuoteemphasisChar"/>
        </w:rPr>
      </w:pPr>
      <w:r w:rsidRPr="00305B61">
        <w:rPr>
          <w:rStyle w:val="QuoteemphasisChar"/>
        </w:rPr>
        <w:t xml:space="preserve">   3. Look for a rule that blocks * or specific IP ranges.</w:t>
      </w:r>
    </w:p>
    <w:p w14:paraId="1692C61A" w14:textId="77777777" w:rsidR="00305B61" w:rsidRPr="00305B61" w:rsidRDefault="00305B61" w:rsidP="00305B61">
      <w:pPr>
        <w:rPr>
          <w:rStyle w:val="QuoteemphasisChar"/>
        </w:rPr>
      </w:pPr>
      <w:r w:rsidRPr="00305B61">
        <w:rPr>
          <w:rStyle w:val="QuoteemphasisChar"/>
        </w:rPr>
        <w:t xml:space="preserve">   4. Resolution: Explicitly allow the MQIPT IP address.</w:t>
      </w:r>
    </w:p>
    <w:p w14:paraId="17C696A9" w14:textId="77777777" w:rsidR="00305B61" w:rsidRPr="00305B61" w:rsidRDefault="00305B61" w:rsidP="00305B61">
      <w:pPr>
        <w:rPr>
          <w:rStyle w:val="QuoteemphasisChar"/>
        </w:rPr>
      </w:pPr>
      <w:r w:rsidRPr="00305B61">
        <w:rPr>
          <w:rStyle w:val="QuoteemphasisChar"/>
        </w:rPr>
        <w:t xml:space="preserve">       * Command: SET CHLAUTH(&lt;CHANNEL_NAME&gt;) TYPE(ADDRESSMAP) ADDRESS('&lt;MQIPT_IP&gt;') MCAUSER('</w:t>
      </w:r>
      <w:proofErr w:type="spellStart"/>
      <w:r w:rsidRPr="00305B61">
        <w:rPr>
          <w:rStyle w:val="QuoteemphasisChar"/>
        </w:rPr>
        <w:t>mqadmin</w:t>
      </w:r>
      <w:proofErr w:type="spellEnd"/>
      <w:r w:rsidRPr="00305B61">
        <w:rPr>
          <w:rStyle w:val="QuoteemphasisChar"/>
        </w:rPr>
        <w:t>') ACTION(ADD)</w:t>
      </w:r>
    </w:p>
    <w:p w14:paraId="3141E599" w14:textId="388E8240" w:rsidR="00305B61" w:rsidRPr="000F00E7" w:rsidRDefault="00305B61" w:rsidP="00305B61">
      <w:pPr>
        <w:rPr>
          <w:rStyle w:val="QuoteemphasisChar"/>
        </w:rPr>
      </w:pPr>
      <w:r w:rsidRPr="00305B61">
        <w:rPr>
          <w:rStyle w:val="QuoteemphasisChar"/>
        </w:rPr>
        <w:t xml:space="preserve">       * Note: Ensure MCAUSER is set to a user ID that has permission to put messages to the target queue.</w:t>
      </w:r>
    </w:p>
    <w:p w14:paraId="36EE7473" w14:textId="1D37ABD3" w:rsidR="005C6D45" w:rsidRDefault="002F25A8" w:rsidP="00D65327">
      <w:pPr>
        <w:pStyle w:val="ListNumber"/>
      </w:pPr>
      <w:r w:rsidRPr="000F00E7">
        <w:rPr>
          <w:rStyle w:val="QuoteemphasisChar"/>
        </w:rPr>
        <w:t>2 TOC entry</w:t>
      </w:r>
      <w:r>
        <w:t xml:space="preserve">. </w:t>
      </w:r>
    </w:p>
    <w:p w14:paraId="61F93475" w14:textId="4924C0FB" w:rsidR="00305B61" w:rsidRDefault="00305B61" w:rsidP="00305B61">
      <w:pPr>
        <w:pStyle w:val="Heading1"/>
      </w:pPr>
      <w:r w:rsidRPr="00305B61">
        <w:lastRenderedPageBreak/>
        <w:t xml:space="preserve">SSL/TLS </w:t>
      </w:r>
      <w:proofErr w:type="spellStart"/>
      <w:r w:rsidRPr="00305B61">
        <w:t>CipherSpec</w:t>
      </w:r>
      <w:proofErr w:type="spellEnd"/>
      <w:r w:rsidRPr="00305B61">
        <w:t xml:space="preserve"> Mismatch</w:t>
      </w:r>
    </w:p>
    <w:p w14:paraId="5B94D922" w14:textId="77777777" w:rsidR="00305B61" w:rsidRDefault="00305B61" w:rsidP="00305B61">
      <w:pPr>
        <w:keepNext/>
      </w:pPr>
      <w:r>
        <w:t>Symptom:</w:t>
      </w:r>
    </w:p>
    <w:p w14:paraId="785AC850" w14:textId="77777777" w:rsidR="00305B61" w:rsidRDefault="00305B61" w:rsidP="00305B61">
      <w:pPr>
        <w:keepNext/>
      </w:pPr>
      <w:r>
        <w:t xml:space="preserve">  Immediate connection failure. Error AMQ9616 (The </w:t>
      </w:r>
      <w:proofErr w:type="spellStart"/>
      <w:r>
        <w:t>CipherSpec</w:t>
      </w:r>
      <w:proofErr w:type="spellEnd"/>
      <w:r>
        <w:t xml:space="preserve"> proposed by the remote end is not compatible).</w:t>
      </w:r>
    </w:p>
    <w:p w14:paraId="4DC39288" w14:textId="77777777" w:rsidR="00305B61" w:rsidRDefault="00305B61" w:rsidP="00305B61">
      <w:pPr>
        <w:keepNext/>
      </w:pPr>
    </w:p>
    <w:p w14:paraId="62D953C8" w14:textId="77777777" w:rsidR="00305B61" w:rsidRDefault="00305B61" w:rsidP="00305B61">
      <w:pPr>
        <w:keepNext/>
      </w:pPr>
      <w:r>
        <w:t xml:space="preserve">  Detailed Analysis:</w:t>
      </w:r>
    </w:p>
    <w:p w14:paraId="466FFA78" w14:textId="77777777" w:rsidR="00305B61" w:rsidRDefault="00305B61" w:rsidP="00305B61">
      <w:pPr>
        <w:keepNext/>
      </w:pPr>
      <w:r>
        <w:t xml:space="preserve">  The Client, MQIPT Route, and Backend Channel must all agree on the exact encryption algorithm.</w:t>
      </w:r>
    </w:p>
    <w:p w14:paraId="50E8AD20" w14:textId="77777777" w:rsidR="00305B61" w:rsidRDefault="00305B61" w:rsidP="00305B61">
      <w:pPr>
        <w:keepNext/>
      </w:pPr>
    </w:p>
    <w:p w14:paraId="0946952C" w14:textId="77777777" w:rsidR="00305B61" w:rsidRDefault="00305B61" w:rsidP="00305B61">
      <w:pPr>
        <w:keepNext/>
      </w:pPr>
      <w:r>
        <w:t xml:space="preserve">  Troubleshooting Steps:</w:t>
      </w:r>
    </w:p>
    <w:p w14:paraId="73D565B7" w14:textId="77777777" w:rsidR="00305B61" w:rsidRDefault="00305B61" w:rsidP="00305B61">
      <w:pPr>
        <w:keepNext/>
      </w:pPr>
      <w:r>
        <w:t xml:space="preserve">   1. Check the Client's configuration (e.g., CCDT or application code) for the </w:t>
      </w:r>
      <w:proofErr w:type="spellStart"/>
      <w:r>
        <w:t>CipherSpec</w:t>
      </w:r>
      <w:proofErr w:type="spellEnd"/>
      <w:r>
        <w:t>.</w:t>
      </w:r>
    </w:p>
    <w:p w14:paraId="5CAC082D" w14:textId="77777777" w:rsidR="00305B61" w:rsidRDefault="00305B61" w:rsidP="00305B61">
      <w:pPr>
        <w:keepNext/>
      </w:pPr>
      <w:r>
        <w:t xml:space="preserve">   2. Check the Backend Channel definition:</w:t>
      </w:r>
    </w:p>
    <w:p w14:paraId="4EC2995D" w14:textId="77777777" w:rsidR="00305B61" w:rsidRDefault="00305B61" w:rsidP="00305B61">
      <w:pPr>
        <w:keepNext/>
      </w:pPr>
      <w:r>
        <w:t xml:space="preserve">       * Command: DISPLAY CHANNEL(&lt;NAME&gt;) SSLCIPH</w:t>
      </w:r>
    </w:p>
    <w:p w14:paraId="1A8257A9" w14:textId="77777777" w:rsidR="00305B61" w:rsidRDefault="00305B61" w:rsidP="00305B61">
      <w:pPr>
        <w:keepNext/>
      </w:pPr>
      <w:r>
        <w:t xml:space="preserve">   3. Critical Check: Ensure the MQIPT </w:t>
      </w:r>
      <w:proofErr w:type="spellStart"/>
      <w:r>
        <w:t>mqipt.conf</w:t>
      </w:r>
      <w:proofErr w:type="spellEnd"/>
      <w:r>
        <w:t xml:space="preserve"> route has the correct </w:t>
      </w:r>
      <w:proofErr w:type="spellStart"/>
      <w:r>
        <w:t>SSLClientCipher</w:t>
      </w:r>
      <w:proofErr w:type="spellEnd"/>
      <w:r>
        <w:t xml:space="preserve"> and </w:t>
      </w:r>
      <w:proofErr w:type="spellStart"/>
      <w:r>
        <w:t>SSLServerCipher</w:t>
      </w:r>
      <w:proofErr w:type="spellEnd"/>
      <w:r>
        <w:t xml:space="preserve"> if MQIPT is decrypting traffic.</w:t>
      </w:r>
    </w:p>
    <w:p w14:paraId="196619E8" w14:textId="15699DD4" w:rsidR="00305B61" w:rsidRDefault="00305B61" w:rsidP="00305B61">
      <w:pPr>
        <w:keepNext/>
      </w:pPr>
      <w:r>
        <w:t xml:space="preserve">   4. Ensure your JDK/JRE versions support the chosen cipher (e.g., older Java versions do not support TLS 1.3).</w:t>
      </w:r>
    </w:p>
    <w:p w14:paraId="37F2E3DE" w14:textId="77777777" w:rsidR="00305B61" w:rsidRDefault="00305B61" w:rsidP="00305B61">
      <w:pPr>
        <w:pStyle w:val="Heading1"/>
      </w:pPr>
      <w:r w:rsidRPr="00305B61">
        <w:t>Certificate Validation Failure</w:t>
      </w:r>
    </w:p>
    <w:p w14:paraId="7C1C83A7" w14:textId="77777777" w:rsidR="00305B61" w:rsidRDefault="00305B61" w:rsidP="00305B61">
      <w:pPr>
        <w:keepNext/>
      </w:pPr>
      <w:r>
        <w:t>The</w:t>
      </w:r>
    </w:p>
    <w:p w14:paraId="6CF38CDC" w14:textId="77777777" w:rsidR="00305B61" w:rsidRDefault="00305B61" w:rsidP="00305B61">
      <w:pPr>
        <w:keepNext/>
      </w:pPr>
      <w:r>
        <w:t>Symptom:</w:t>
      </w:r>
    </w:p>
    <w:p w14:paraId="566FC30A" w14:textId="77777777" w:rsidR="00305B61" w:rsidRDefault="00305B61" w:rsidP="00305B61">
      <w:pPr>
        <w:keepNext/>
      </w:pPr>
      <w:r>
        <w:t xml:space="preserve">  Error AMQ9633 (Bad SSL Certificate) or AMQ9665 (SSL Connection Closed).</w:t>
      </w:r>
    </w:p>
    <w:p w14:paraId="189A3EDC" w14:textId="77777777" w:rsidR="00305B61" w:rsidRDefault="00305B61" w:rsidP="00305B61">
      <w:pPr>
        <w:keepNext/>
      </w:pPr>
    </w:p>
    <w:p w14:paraId="706A4ACC" w14:textId="77777777" w:rsidR="00305B61" w:rsidRDefault="00305B61" w:rsidP="00305B61">
      <w:pPr>
        <w:keepNext/>
      </w:pPr>
      <w:r>
        <w:t xml:space="preserve">  Troubleshooting Steps:</w:t>
      </w:r>
    </w:p>
    <w:p w14:paraId="38C45BE3" w14:textId="77777777" w:rsidR="00305B61" w:rsidRDefault="00305B61" w:rsidP="00305B61">
      <w:pPr>
        <w:keepNext/>
      </w:pPr>
      <w:r>
        <w:t xml:space="preserve">   1. Check Expiry: Run </w:t>
      </w:r>
      <w:proofErr w:type="spellStart"/>
      <w:r>
        <w:t>runmqakm</w:t>
      </w:r>
      <w:proofErr w:type="spellEnd"/>
      <w:r>
        <w:t xml:space="preserve"> -cert -list -</w:t>
      </w:r>
      <w:proofErr w:type="spellStart"/>
      <w:r>
        <w:t>db</w:t>
      </w:r>
      <w:proofErr w:type="spellEnd"/>
      <w:r>
        <w:t xml:space="preserve"> </w:t>
      </w:r>
      <w:proofErr w:type="spellStart"/>
      <w:r>
        <w:t>key.kdb</w:t>
      </w:r>
      <w:proofErr w:type="spellEnd"/>
      <w:r>
        <w:t xml:space="preserve"> -stashed -expiry on both ends.</w:t>
      </w:r>
    </w:p>
    <w:p w14:paraId="6005DCF8" w14:textId="77777777" w:rsidR="00305B61" w:rsidRDefault="00305B61" w:rsidP="00305B61">
      <w:pPr>
        <w:keepNext/>
      </w:pPr>
      <w:r>
        <w:t xml:space="preserve">   2. Check Trust: The Backend Queue Manager must have the CA (Signer) certificate of the MQIPT personal certificate in its keystore (</w:t>
      </w:r>
      <w:proofErr w:type="spellStart"/>
      <w:r>
        <w:t>kdb</w:t>
      </w:r>
      <w:proofErr w:type="spellEnd"/>
      <w:r>
        <w:t>).</w:t>
      </w:r>
    </w:p>
    <w:p w14:paraId="09899847" w14:textId="7EA39B2E" w:rsidR="00305B61" w:rsidRDefault="00305B61" w:rsidP="00305B61">
      <w:pPr>
        <w:keepNext/>
      </w:pPr>
      <w:r>
        <w:lastRenderedPageBreak/>
        <w:t xml:space="preserve">3. Check Label: Ensure the CERTLABL on the channel definition matches the actual label in the </w:t>
      </w:r>
      <w:proofErr w:type="gramStart"/>
      <w:r>
        <w:t>keystore</w:t>
      </w:r>
      <w:proofErr w:type="gramEnd"/>
      <w:r>
        <w:t xml:space="preserve"> exactly (case-sensitive).</w:t>
      </w:r>
    </w:p>
    <w:p w14:paraId="06F30C6A" w14:textId="21F01522" w:rsidR="00305B61" w:rsidRDefault="00305B61" w:rsidP="00305B61">
      <w:pPr>
        <w:pStyle w:val="Heading1"/>
      </w:pPr>
      <w:r w:rsidRPr="00305B61">
        <w:t>Route Definition Errors</w:t>
      </w:r>
    </w:p>
    <w:p w14:paraId="352FE6BF" w14:textId="77777777" w:rsidR="00305B61" w:rsidRDefault="00305B61" w:rsidP="00305B61">
      <w:pPr>
        <w:keepNext/>
      </w:pPr>
      <w:r>
        <w:t>The</w:t>
      </w:r>
    </w:p>
    <w:p w14:paraId="4906C3D7" w14:textId="77777777" w:rsidR="00305B61" w:rsidRDefault="00305B61" w:rsidP="00305B61">
      <w:pPr>
        <w:keepNext/>
      </w:pPr>
      <w:r>
        <w:t>Symptom:</w:t>
      </w:r>
    </w:p>
    <w:p w14:paraId="2393D996" w14:textId="77777777" w:rsidR="00305B61" w:rsidRDefault="00305B61" w:rsidP="00305B61">
      <w:pPr>
        <w:keepNext/>
      </w:pPr>
      <w:r>
        <w:t xml:space="preserve">  MQIPT starts, but the port is not open.</w:t>
      </w:r>
    </w:p>
    <w:p w14:paraId="7A0F1818" w14:textId="77777777" w:rsidR="00305B61" w:rsidRDefault="00305B61" w:rsidP="00305B61">
      <w:pPr>
        <w:keepNext/>
      </w:pPr>
    </w:p>
    <w:p w14:paraId="301C514C" w14:textId="77777777" w:rsidR="00305B61" w:rsidRDefault="00305B61" w:rsidP="00305B61">
      <w:pPr>
        <w:keepNext/>
      </w:pPr>
      <w:r>
        <w:t xml:space="preserve">  Troubleshooting Steps:</w:t>
      </w:r>
    </w:p>
    <w:p w14:paraId="49679EC2" w14:textId="77777777" w:rsidR="00305B61" w:rsidRDefault="00305B61" w:rsidP="00305B61">
      <w:pPr>
        <w:keepNext/>
      </w:pPr>
      <w:r>
        <w:t xml:space="preserve">   1. Open /var/</w:t>
      </w:r>
      <w:proofErr w:type="spellStart"/>
      <w:r>
        <w:t>mqipt</w:t>
      </w:r>
      <w:proofErr w:type="spellEnd"/>
      <w:r>
        <w:t>/</w:t>
      </w:r>
      <w:proofErr w:type="spellStart"/>
      <w:r>
        <w:t>mqipt.conf</w:t>
      </w:r>
      <w:proofErr w:type="spellEnd"/>
      <w:r>
        <w:t>.</w:t>
      </w:r>
    </w:p>
    <w:p w14:paraId="274263A0" w14:textId="77777777" w:rsidR="00305B61" w:rsidRDefault="00305B61" w:rsidP="00305B61">
      <w:pPr>
        <w:keepNext/>
      </w:pPr>
      <w:r>
        <w:t xml:space="preserve">   2. Verify the [route] section has Active=true.</w:t>
      </w:r>
    </w:p>
    <w:p w14:paraId="38F4C139" w14:textId="77777777" w:rsidR="00305B61" w:rsidRDefault="00305B61" w:rsidP="00305B61">
      <w:pPr>
        <w:keepNext/>
      </w:pPr>
      <w:r>
        <w:t xml:space="preserve">   3. Verify the </w:t>
      </w:r>
      <w:proofErr w:type="spellStart"/>
      <w:r>
        <w:t>ListenerPort</w:t>
      </w:r>
      <w:proofErr w:type="spellEnd"/>
      <w:r>
        <w:t xml:space="preserve"> is not conflicting with another process.</w:t>
      </w:r>
    </w:p>
    <w:p w14:paraId="7844EADD" w14:textId="20A58838" w:rsidR="00305B61" w:rsidRDefault="00305B61" w:rsidP="00305B61">
      <w:pPr>
        <w:keepNext/>
      </w:pPr>
      <w:r>
        <w:t xml:space="preserve">   4. After any change, you must refresh the configuration: </w:t>
      </w:r>
      <w:proofErr w:type="spellStart"/>
      <w:r>
        <w:t>mqiptAdmin</w:t>
      </w:r>
      <w:proofErr w:type="spellEnd"/>
      <w:r>
        <w:t xml:space="preserve"> -refresh.</w:t>
      </w:r>
    </w:p>
    <w:p w14:paraId="572B982A" w14:textId="304896F4" w:rsidR="00305B61" w:rsidRDefault="00305B61" w:rsidP="00305B61">
      <w:pPr>
        <w:pStyle w:val="Heading1"/>
      </w:pPr>
      <w:proofErr w:type="spellStart"/>
      <w:r w:rsidRPr="00305B61">
        <w:t>MaxOpen</w:t>
      </w:r>
      <w:proofErr w:type="spellEnd"/>
      <w:r w:rsidRPr="00305B61">
        <w:t xml:space="preserve"> Connections Exceeded</w:t>
      </w:r>
    </w:p>
    <w:p w14:paraId="3E79627E" w14:textId="77777777" w:rsidR="00305B61" w:rsidRDefault="00305B61" w:rsidP="00305B61">
      <w:pPr>
        <w:keepNext/>
      </w:pPr>
      <w:r>
        <w:t>The</w:t>
      </w:r>
    </w:p>
    <w:p w14:paraId="464B2224" w14:textId="77777777" w:rsidR="00305B61" w:rsidRDefault="00305B61" w:rsidP="00305B61">
      <w:pPr>
        <w:keepNext/>
      </w:pPr>
      <w:r>
        <w:t>Symptom:</w:t>
      </w:r>
    </w:p>
    <w:p w14:paraId="4B699638" w14:textId="77777777" w:rsidR="00305B61" w:rsidRDefault="00305B61" w:rsidP="00305B61">
      <w:pPr>
        <w:keepNext/>
      </w:pPr>
      <w:r>
        <w:t xml:space="preserve">  During peak load, some clients connect fine while others are rejected. Logs show </w:t>
      </w:r>
      <w:proofErr w:type="spellStart"/>
      <w:r>
        <w:t>MaxOpen</w:t>
      </w:r>
      <w:proofErr w:type="spellEnd"/>
      <w:r>
        <w:t xml:space="preserve"> errors.</w:t>
      </w:r>
    </w:p>
    <w:p w14:paraId="2CB4C5B3" w14:textId="77777777" w:rsidR="00305B61" w:rsidRDefault="00305B61" w:rsidP="00305B61">
      <w:pPr>
        <w:keepNext/>
      </w:pPr>
    </w:p>
    <w:p w14:paraId="2E113853" w14:textId="77777777" w:rsidR="00305B61" w:rsidRDefault="00305B61" w:rsidP="00305B61">
      <w:pPr>
        <w:keepNext/>
      </w:pPr>
      <w:r>
        <w:t xml:space="preserve">  Troubleshooting Steps:</w:t>
      </w:r>
    </w:p>
    <w:p w14:paraId="65AA88E3" w14:textId="77777777" w:rsidR="00305B61" w:rsidRDefault="00305B61" w:rsidP="00305B61">
      <w:pPr>
        <w:keepNext/>
      </w:pPr>
      <w:r>
        <w:t xml:space="preserve">   1. Check the global or route-specific </w:t>
      </w:r>
      <w:proofErr w:type="spellStart"/>
      <w:r>
        <w:t>MaxOpen</w:t>
      </w:r>
      <w:proofErr w:type="spellEnd"/>
      <w:r>
        <w:t xml:space="preserve"> parameter in </w:t>
      </w:r>
      <w:proofErr w:type="spellStart"/>
      <w:r>
        <w:t>mqipt.conf</w:t>
      </w:r>
      <w:proofErr w:type="spellEnd"/>
      <w:r>
        <w:t>. The default is often low (e.g., 50).</w:t>
      </w:r>
    </w:p>
    <w:p w14:paraId="5A526A45" w14:textId="77777777" w:rsidR="00305B61" w:rsidRDefault="00305B61" w:rsidP="00305B61">
      <w:pPr>
        <w:keepNext/>
      </w:pPr>
      <w:r>
        <w:t xml:space="preserve">   2. Increase this value to match your expected concurrent client count (e.g., </w:t>
      </w:r>
      <w:proofErr w:type="spellStart"/>
      <w:r>
        <w:t>MaxOpen</w:t>
      </w:r>
      <w:proofErr w:type="spellEnd"/>
      <w:r>
        <w:t>=1000).</w:t>
      </w:r>
    </w:p>
    <w:p w14:paraId="20542567" w14:textId="26C3B1EF" w:rsidR="00305B61" w:rsidRDefault="00305B61" w:rsidP="00305B61">
      <w:pPr>
        <w:keepNext/>
      </w:pPr>
      <w:r>
        <w:t xml:space="preserve">   3. Ensure the OS file descriptor limit (</w:t>
      </w:r>
      <w:proofErr w:type="spellStart"/>
      <w:r>
        <w:t>ulimit</w:t>
      </w:r>
      <w:proofErr w:type="spellEnd"/>
      <w:r>
        <w:t xml:space="preserve"> -n) is high enough to support this increase.</w:t>
      </w:r>
    </w:p>
    <w:p w14:paraId="384C241D" w14:textId="50BD7037" w:rsidR="00305B61" w:rsidRDefault="004C2628" w:rsidP="00305B61">
      <w:pPr>
        <w:pStyle w:val="Heading1"/>
      </w:pPr>
      <w:r w:rsidRPr="004C2628">
        <w:lastRenderedPageBreak/>
        <w:t>Client "Message Too Large" (</w:t>
      </w:r>
      <w:proofErr w:type="spellStart"/>
      <w:r w:rsidRPr="004C2628">
        <w:t>MaxMsgLength</w:t>
      </w:r>
      <w:proofErr w:type="spellEnd"/>
      <w:r w:rsidRPr="004C2628">
        <w:t>)</w:t>
      </w:r>
    </w:p>
    <w:p w14:paraId="5C123D88" w14:textId="77777777" w:rsidR="00305B61" w:rsidRDefault="00305B61" w:rsidP="00305B61">
      <w:pPr>
        <w:keepNext/>
      </w:pPr>
      <w:r>
        <w:t>The</w:t>
      </w:r>
    </w:p>
    <w:p w14:paraId="67D7CA76" w14:textId="77777777" w:rsidR="004C2628" w:rsidRDefault="004C2628" w:rsidP="004C2628">
      <w:pPr>
        <w:keepNext/>
      </w:pPr>
      <w:r>
        <w:t>Symptom:</w:t>
      </w:r>
    </w:p>
    <w:p w14:paraId="5C7F0036" w14:textId="77777777" w:rsidR="004C2628" w:rsidRDefault="004C2628" w:rsidP="004C2628">
      <w:pPr>
        <w:keepNext/>
      </w:pPr>
      <w:r>
        <w:t xml:space="preserve">  Small messages work fine. Large files or bulk data cause the connection to sever instantly with MQ Reason Code 2010 (MQRC_DATA_LENGTH_ERROR) or 2030</w:t>
      </w:r>
    </w:p>
    <w:p w14:paraId="0F37EE50" w14:textId="77777777" w:rsidR="004C2628" w:rsidRDefault="004C2628" w:rsidP="004C2628">
      <w:pPr>
        <w:keepNext/>
      </w:pPr>
      <w:r>
        <w:t xml:space="preserve">  (MQRC_MSG_TOO_BIG_FOR_Q_MGR).</w:t>
      </w:r>
    </w:p>
    <w:p w14:paraId="6FBE2C9B" w14:textId="77777777" w:rsidR="004C2628" w:rsidRDefault="004C2628" w:rsidP="004C2628">
      <w:pPr>
        <w:keepNext/>
      </w:pPr>
      <w:r>
        <w:t xml:space="preserve">  Troubleshooting Steps:</w:t>
      </w:r>
    </w:p>
    <w:p w14:paraId="6DC22354" w14:textId="77777777" w:rsidR="004C2628" w:rsidRDefault="004C2628" w:rsidP="004C2628">
      <w:pPr>
        <w:keepNext/>
      </w:pPr>
      <w:r>
        <w:t xml:space="preserve">   1. Check End-to-End Limits: The limit must be consistent across the entire chain.</w:t>
      </w:r>
    </w:p>
    <w:p w14:paraId="4BD23272" w14:textId="77777777" w:rsidR="004C2628" w:rsidRDefault="004C2628" w:rsidP="004C2628">
      <w:pPr>
        <w:keepNext/>
      </w:pPr>
      <w:r>
        <w:t xml:space="preserve">       * Client: </w:t>
      </w:r>
      <w:proofErr w:type="spellStart"/>
      <w:r>
        <w:t>MaxMsgLength</w:t>
      </w:r>
      <w:proofErr w:type="spellEnd"/>
      <w:r>
        <w:t xml:space="preserve"> in the application connection factory.</w:t>
      </w:r>
    </w:p>
    <w:p w14:paraId="59E60CAA" w14:textId="77777777" w:rsidR="004C2628" w:rsidRDefault="004C2628" w:rsidP="004C2628">
      <w:pPr>
        <w:keepNext/>
      </w:pPr>
      <w:r>
        <w:t xml:space="preserve">       * Server Connection Channel: DISPLAY CHANNEL(&lt;NAME&gt;) MAXMSGL (Default is 4MB).</w:t>
      </w:r>
    </w:p>
    <w:p w14:paraId="6980BA02" w14:textId="77777777" w:rsidR="004C2628" w:rsidRDefault="004C2628" w:rsidP="004C2628">
      <w:pPr>
        <w:keepNext/>
      </w:pPr>
      <w:r>
        <w:t xml:space="preserve">       * Queue: DISPLAY QLOCAL(&lt;NAME&gt;) MAXMSGL.</w:t>
      </w:r>
    </w:p>
    <w:p w14:paraId="0A6CE048" w14:textId="77777777" w:rsidR="004C2628" w:rsidRDefault="004C2628" w:rsidP="004C2628">
      <w:pPr>
        <w:keepNext/>
      </w:pPr>
      <w:r>
        <w:t xml:space="preserve">       * Queue Manager: DISPLAY QMGR MAXMSGL.</w:t>
      </w:r>
    </w:p>
    <w:p w14:paraId="0DE4DFCF" w14:textId="77777777" w:rsidR="004C2628" w:rsidRDefault="004C2628" w:rsidP="004C2628">
      <w:pPr>
        <w:keepNext/>
      </w:pPr>
      <w:r>
        <w:t xml:space="preserve">   2. MQIPT Buffer: If MQIPT is doing SSL </w:t>
      </w:r>
      <w:proofErr w:type="gramStart"/>
      <w:r>
        <w:t>encryption</w:t>
      </w:r>
      <w:proofErr w:type="gramEnd"/>
      <w:r>
        <w:t>/decryption, ensure its internal buffers can handle the frame size. (Usually handled automatically, but</w:t>
      </w:r>
    </w:p>
    <w:p w14:paraId="5DBD0A97" w14:textId="206ABDC6" w:rsidR="00305B61" w:rsidRDefault="004C2628" w:rsidP="004C2628">
      <w:pPr>
        <w:keepNext/>
      </w:pPr>
      <w:r>
        <w:t xml:space="preserve">      extreme sizes &gt;100MB can be tricky).</w:t>
      </w:r>
    </w:p>
    <w:p w14:paraId="46C16BE2" w14:textId="77777777" w:rsidR="004C2628" w:rsidRDefault="004C2628" w:rsidP="004C2628">
      <w:pPr>
        <w:keepNext/>
      </w:pPr>
    </w:p>
    <w:p w14:paraId="6162B2A7" w14:textId="77777777" w:rsidR="004C2628" w:rsidRDefault="004C2628" w:rsidP="004C2628">
      <w:pPr>
        <w:pStyle w:val="Heading1"/>
      </w:pPr>
      <w:r w:rsidRPr="004C2628">
        <w:t>Client "Message Too Large" (</w:t>
      </w:r>
      <w:proofErr w:type="spellStart"/>
      <w:r w:rsidRPr="004C2628">
        <w:t>MaxMsgLength</w:t>
      </w:r>
      <w:proofErr w:type="spellEnd"/>
      <w:r w:rsidRPr="004C2628">
        <w:t>)</w:t>
      </w:r>
    </w:p>
    <w:p w14:paraId="226C9D2B" w14:textId="77777777" w:rsidR="004C2628" w:rsidRDefault="004C2628" w:rsidP="004C2628">
      <w:pPr>
        <w:keepNext/>
      </w:pPr>
      <w:r>
        <w:t>The</w:t>
      </w:r>
    </w:p>
    <w:p w14:paraId="3BD62EB2" w14:textId="77777777" w:rsidR="004C2628" w:rsidRDefault="004C2628" w:rsidP="004C2628">
      <w:pPr>
        <w:keepNext/>
      </w:pPr>
      <w:r>
        <w:t>Symptom:</w:t>
      </w:r>
    </w:p>
    <w:p w14:paraId="22CA45B9" w14:textId="77777777" w:rsidR="004C2628" w:rsidRDefault="004C2628" w:rsidP="004C2628">
      <w:pPr>
        <w:keepNext/>
      </w:pPr>
      <w:r>
        <w:t xml:space="preserve">  Small messages work fine. Large files or bulk data cause the connection to sever instantly with MQ Reason Code 2010 (MQRC_DATA_LENGTH_ERROR) or 2030</w:t>
      </w:r>
    </w:p>
    <w:p w14:paraId="44E182A1" w14:textId="77777777" w:rsidR="004C2628" w:rsidRDefault="004C2628" w:rsidP="004C2628">
      <w:pPr>
        <w:keepNext/>
      </w:pPr>
      <w:r>
        <w:t xml:space="preserve">  (MQRC_MSG_TOO_BIG_FOR_Q_MGR).</w:t>
      </w:r>
    </w:p>
    <w:p w14:paraId="1A5D2BB7" w14:textId="77777777" w:rsidR="004C2628" w:rsidRDefault="004C2628" w:rsidP="004C2628">
      <w:pPr>
        <w:keepNext/>
      </w:pPr>
      <w:r>
        <w:lastRenderedPageBreak/>
        <w:t xml:space="preserve">  Troubleshooting Steps:</w:t>
      </w:r>
    </w:p>
    <w:p w14:paraId="0362BB10" w14:textId="77777777" w:rsidR="004C2628" w:rsidRDefault="004C2628" w:rsidP="004C2628">
      <w:pPr>
        <w:keepNext/>
      </w:pPr>
      <w:r>
        <w:t xml:space="preserve">   1. Check End-to-End Limits: The limit must be consistent across the entire chain.</w:t>
      </w:r>
    </w:p>
    <w:p w14:paraId="7DAF1566" w14:textId="77777777" w:rsidR="004C2628" w:rsidRDefault="004C2628" w:rsidP="004C2628">
      <w:pPr>
        <w:keepNext/>
      </w:pPr>
      <w:r>
        <w:t xml:space="preserve">       * Client: </w:t>
      </w:r>
      <w:proofErr w:type="spellStart"/>
      <w:r>
        <w:t>MaxMsgLength</w:t>
      </w:r>
      <w:proofErr w:type="spellEnd"/>
      <w:r>
        <w:t xml:space="preserve"> in the application connection factory.</w:t>
      </w:r>
    </w:p>
    <w:p w14:paraId="40D4D9EC" w14:textId="77777777" w:rsidR="004C2628" w:rsidRDefault="004C2628" w:rsidP="004C2628">
      <w:pPr>
        <w:keepNext/>
      </w:pPr>
      <w:r>
        <w:t xml:space="preserve">       * Server Connection Channel: DISPLAY CHANNEL(&lt;NAME&gt;) MAXMSGL (Default is 4MB).</w:t>
      </w:r>
    </w:p>
    <w:p w14:paraId="40B913EB" w14:textId="77777777" w:rsidR="004C2628" w:rsidRDefault="004C2628" w:rsidP="004C2628">
      <w:pPr>
        <w:keepNext/>
      </w:pPr>
      <w:r>
        <w:t xml:space="preserve">       * Queue: DISPLAY QLOCAL(&lt;NAME&gt;) MAXMSGL.</w:t>
      </w:r>
    </w:p>
    <w:p w14:paraId="173DE867" w14:textId="77777777" w:rsidR="004C2628" w:rsidRDefault="004C2628" w:rsidP="004C2628">
      <w:pPr>
        <w:keepNext/>
      </w:pPr>
      <w:r>
        <w:t xml:space="preserve">       * Queue Manager: DISPLAY QMGR MAXMSGL.</w:t>
      </w:r>
    </w:p>
    <w:p w14:paraId="3D097C94" w14:textId="77777777" w:rsidR="004C2628" w:rsidRDefault="004C2628" w:rsidP="004C2628">
      <w:pPr>
        <w:keepNext/>
      </w:pPr>
      <w:r>
        <w:t xml:space="preserve">   2. MQIPT Buffer: If MQIPT is doing SSL </w:t>
      </w:r>
      <w:proofErr w:type="gramStart"/>
      <w:r>
        <w:t>encryption</w:t>
      </w:r>
      <w:proofErr w:type="gramEnd"/>
      <w:r>
        <w:t>/decryption, ensure its internal buffers can handle the frame size. (Usually handled automatically, but</w:t>
      </w:r>
    </w:p>
    <w:p w14:paraId="2FFD0658" w14:textId="77777777" w:rsidR="004C2628" w:rsidRDefault="004C2628" w:rsidP="004C2628">
      <w:pPr>
        <w:keepNext/>
      </w:pPr>
      <w:r>
        <w:t xml:space="preserve">      extreme sizes &gt;100MB can be tricky).</w:t>
      </w:r>
    </w:p>
    <w:p w14:paraId="17CAFD43" w14:textId="77777777" w:rsidR="004C2628" w:rsidRDefault="004C2628" w:rsidP="004C2628">
      <w:pPr>
        <w:keepNext/>
      </w:pPr>
    </w:p>
    <w:p w14:paraId="226D41BD" w14:textId="77777777" w:rsidR="004C2628" w:rsidRDefault="004C2628" w:rsidP="004C2628">
      <w:pPr>
        <w:pStyle w:val="Heading1"/>
      </w:pPr>
      <w:r w:rsidRPr="004C2628">
        <w:t>Client "Message Too Large" (</w:t>
      </w:r>
      <w:proofErr w:type="spellStart"/>
      <w:r w:rsidRPr="004C2628">
        <w:t>MaxMsgLength</w:t>
      </w:r>
      <w:proofErr w:type="spellEnd"/>
      <w:r w:rsidRPr="004C2628">
        <w:t>)</w:t>
      </w:r>
    </w:p>
    <w:p w14:paraId="547FC4ED" w14:textId="77777777" w:rsidR="004C2628" w:rsidRDefault="004C2628" w:rsidP="004C2628">
      <w:pPr>
        <w:keepNext/>
      </w:pPr>
      <w:r>
        <w:t>The</w:t>
      </w:r>
    </w:p>
    <w:p w14:paraId="44B2AD10" w14:textId="77777777" w:rsidR="004C2628" w:rsidRDefault="004C2628" w:rsidP="004C2628">
      <w:pPr>
        <w:keepNext/>
      </w:pPr>
      <w:r>
        <w:t>Symptom:</w:t>
      </w:r>
    </w:p>
    <w:p w14:paraId="15A6070C" w14:textId="77777777" w:rsidR="004C2628" w:rsidRDefault="004C2628" w:rsidP="004C2628">
      <w:pPr>
        <w:keepNext/>
      </w:pPr>
      <w:r>
        <w:t xml:space="preserve">  Small messages work fine. Large files or bulk data cause the connection to sever instantly with MQ Reason Code 2010 (MQRC_DATA_LENGTH_ERROR) or 2030</w:t>
      </w:r>
    </w:p>
    <w:p w14:paraId="1D690EBC" w14:textId="77777777" w:rsidR="004C2628" w:rsidRDefault="004C2628" w:rsidP="004C2628">
      <w:pPr>
        <w:keepNext/>
      </w:pPr>
      <w:r>
        <w:t xml:space="preserve">  (MQRC_MSG_TOO_BIG_FOR_Q_MGR).</w:t>
      </w:r>
    </w:p>
    <w:p w14:paraId="6266FEB0" w14:textId="77777777" w:rsidR="004C2628" w:rsidRDefault="004C2628" w:rsidP="004C2628">
      <w:pPr>
        <w:keepNext/>
      </w:pPr>
      <w:r>
        <w:t xml:space="preserve">  Troubleshooting Steps:</w:t>
      </w:r>
    </w:p>
    <w:p w14:paraId="24458F37" w14:textId="77777777" w:rsidR="004C2628" w:rsidRDefault="004C2628" w:rsidP="004C2628">
      <w:pPr>
        <w:keepNext/>
      </w:pPr>
      <w:r>
        <w:t xml:space="preserve">   1. Check End-to-End Limits: The limit must be consistent across the entire chain.</w:t>
      </w:r>
    </w:p>
    <w:p w14:paraId="1B93EC54" w14:textId="77777777" w:rsidR="004C2628" w:rsidRDefault="004C2628" w:rsidP="004C2628">
      <w:pPr>
        <w:keepNext/>
      </w:pPr>
      <w:r>
        <w:t xml:space="preserve">       * Client: </w:t>
      </w:r>
      <w:proofErr w:type="spellStart"/>
      <w:r>
        <w:t>MaxMsgLength</w:t>
      </w:r>
      <w:proofErr w:type="spellEnd"/>
      <w:r>
        <w:t xml:space="preserve"> in the application connection factory.</w:t>
      </w:r>
    </w:p>
    <w:p w14:paraId="14DE0099" w14:textId="77777777" w:rsidR="004C2628" w:rsidRDefault="004C2628" w:rsidP="004C2628">
      <w:pPr>
        <w:keepNext/>
      </w:pPr>
      <w:r>
        <w:t xml:space="preserve">       * Server Connection Channel: DISPLAY CHANNEL(&lt;NAME&gt;) MAXMSGL (Default is 4MB).</w:t>
      </w:r>
    </w:p>
    <w:p w14:paraId="23C9BC42" w14:textId="77777777" w:rsidR="004C2628" w:rsidRDefault="004C2628" w:rsidP="004C2628">
      <w:pPr>
        <w:keepNext/>
      </w:pPr>
      <w:r>
        <w:t xml:space="preserve">       * Queue: DISPLAY QLOCAL(&lt;NAME&gt;) MAXMSGL.</w:t>
      </w:r>
    </w:p>
    <w:p w14:paraId="0D47FF2E" w14:textId="77777777" w:rsidR="004C2628" w:rsidRDefault="004C2628" w:rsidP="004C2628">
      <w:pPr>
        <w:keepNext/>
      </w:pPr>
      <w:r>
        <w:t xml:space="preserve">       * Queue Manager: DISPLAY QMGR MAXMSGL.</w:t>
      </w:r>
    </w:p>
    <w:p w14:paraId="1E153AF7" w14:textId="77777777" w:rsidR="004C2628" w:rsidRDefault="004C2628" w:rsidP="004C2628">
      <w:pPr>
        <w:keepNext/>
      </w:pPr>
      <w:r>
        <w:t xml:space="preserve">   2. MQIPT Buffer: If MQIPT is doing SSL </w:t>
      </w:r>
      <w:proofErr w:type="gramStart"/>
      <w:r>
        <w:t>encryption</w:t>
      </w:r>
      <w:proofErr w:type="gramEnd"/>
      <w:r>
        <w:t>/decryption, ensure its internal buffers can handle the frame size. (Usually handled automatically, but</w:t>
      </w:r>
    </w:p>
    <w:p w14:paraId="5BFAF733" w14:textId="017FF2EF" w:rsidR="00305B61" w:rsidRDefault="004C2628" w:rsidP="00305B61">
      <w:pPr>
        <w:keepNext/>
      </w:pPr>
      <w:r>
        <w:t xml:space="preserve">      extreme sizes &gt;100MB can be tricky)</w:t>
      </w:r>
      <w:r w:rsidR="00305B61">
        <w:t xml:space="preserve">   </w:t>
      </w:r>
    </w:p>
    <w:p w14:paraId="2B1F4314" w14:textId="78AA4A57" w:rsidR="00305B61" w:rsidRDefault="00305B61" w:rsidP="00305B61">
      <w:pPr>
        <w:keepNext/>
      </w:pPr>
    </w:p>
    <w:sectPr w:rsidR="00305B61">
      <w:footerReference w:type="default" r:id="rId11"/>
      <w:pgSz w:w="12240" w:h="15840"/>
      <w:pgMar w:top="1440" w:right="1440" w:bottom="1440" w:left="144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BE5D7" w14:textId="77777777" w:rsidR="00713EA5" w:rsidRDefault="00713EA5">
      <w:pPr>
        <w:spacing w:line="240" w:lineRule="auto"/>
      </w:pPr>
      <w:r>
        <w:separator/>
      </w:r>
    </w:p>
  </w:endnote>
  <w:endnote w:type="continuationSeparator" w:id="0">
    <w:p w14:paraId="4754AD21" w14:textId="77777777" w:rsidR="00713EA5" w:rsidRDefault="00713EA5">
      <w:pPr>
        <w:spacing w:line="240" w:lineRule="auto"/>
      </w:pPr>
      <w:r>
        <w:continuationSeparator/>
      </w:r>
    </w:p>
  </w:endnote>
  <w:endnote w:type="continuationNotice" w:id="1">
    <w:p w14:paraId="2CAC8E2E" w14:textId="77777777" w:rsidR="00713EA5" w:rsidRDefault="00713EA5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86409"/>
      <w:docPartObj>
        <w:docPartGallery w:val="Page Numbers (Bottom of Page)"/>
        <w:docPartUnique/>
      </w:docPartObj>
    </w:sdtPr>
    <w:sdtContent>
      <w:p w14:paraId="586E6BBB" w14:textId="77777777" w:rsidR="005C6D45" w:rsidRDefault="002F25A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27D015" w14:textId="77777777" w:rsidR="005C6D45" w:rsidRDefault="005C6D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F49FC" w14:textId="77777777" w:rsidR="00713EA5" w:rsidRDefault="00713EA5">
      <w:pPr>
        <w:spacing w:line="240" w:lineRule="auto"/>
      </w:pPr>
      <w:r>
        <w:separator/>
      </w:r>
    </w:p>
  </w:footnote>
  <w:footnote w:type="continuationSeparator" w:id="0">
    <w:p w14:paraId="2969A43E" w14:textId="77777777" w:rsidR="00713EA5" w:rsidRDefault="00713EA5">
      <w:pPr>
        <w:spacing w:line="240" w:lineRule="auto"/>
      </w:pPr>
      <w:r>
        <w:continuationSeparator/>
      </w:r>
    </w:p>
  </w:footnote>
  <w:footnote w:type="continuationNotice" w:id="1">
    <w:p w14:paraId="158CE71D" w14:textId="77777777" w:rsidR="00713EA5" w:rsidRDefault="00713EA5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6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504550">
    <w:abstractNumId w:val="15"/>
  </w:num>
  <w:num w:numId="2" w16cid:durableId="749233432">
    <w:abstractNumId w:val="15"/>
    <w:lvlOverride w:ilvl="0">
      <w:startOverride w:val="1"/>
    </w:lvlOverride>
  </w:num>
  <w:num w:numId="3" w16cid:durableId="1481194783">
    <w:abstractNumId w:val="15"/>
  </w:num>
  <w:num w:numId="4" w16cid:durableId="628514824">
    <w:abstractNumId w:val="15"/>
    <w:lvlOverride w:ilvl="0">
      <w:startOverride w:val="1"/>
    </w:lvlOverride>
  </w:num>
  <w:num w:numId="5" w16cid:durableId="1785616112">
    <w:abstractNumId w:val="8"/>
  </w:num>
  <w:num w:numId="6" w16cid:durableId="336082754">
    <w:abstractNumId w:val="15"/>
    <w:lvlOverride w:ilvl="0">
      <w:startOverride w:val="1"/>
    </w:lvlOverride>
  </w:num>
  <w:num w:numId="7" w16cid:durableId="1477868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45279735">
    <w:abstractNumId w:val="10"/>
  </w:num>
  <w:num w:numId="9" w16cid:durableId="25933463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7328966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46298151">
    <w:abstractNumId w:val="7"/>
  </w:num>
  <w:num w:numId="12" w16cid:durableId="385376981">
    <w:abstractNumId w:val="6"/>
  </w:num>
  <w:num w:numId="13" w16cid:durableId="263805199">
    <w:abstractNumId w:val="5"/>
  </w:num>
  <w:num w:numId="14" w16cid:durableId="1585412719">
    <w:abstractNumId w:val="4"/>
  </w:num>
  <w:num w:numId="15" w16cid:durableId="561404539">
    <w:abstractNumId w:val="3"/>
  </w:num>
  <w:num w:numId="16" w16cid:durableId="1185634176">
    <w:abstractNumId w:val="2"/>
  </w:num>
  <w:num w:numId="17" w16cid:durableId="776603952">
    <w:abstractNumId w:val="1"/>
  </w:num>
  <w:num w:numId="18" w16cid:durableId="1283920613">
    <w:abstractNumId w:val="0"/>
  </w:num>
  <w:num w:numId="19" w16cid:durableId="709188939">
    <w:abstractNumId w:val="16"/>
  </w:num>
  <w:num w:numId="20" w16cid:durableId="1961569812">
    <w:abstractNumId w:val="9"/>
  </w:num>
  <w:num w:numId="21" w16cid:durableId="138886158">
    <w:abstractNumId w:val="14"/>
  </w:num>
  <w:num w:numId="22" w16cid:durableId="816846701">
    <w:abstractNumId w:val="13"/>
  </w:num>
  <w:num w:numId="23" w16cid:durableId="380786512">
    <w:abstractNumId w:val="12"/>
  </w:num>
  <w:num w:numId="24" w16cid:durableId="1243639710">
    <w:abstractNumId w:val="11"/>
  </w:num>
  <w:num w:numId="25" w16cid:durableId="20938881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1827594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3329269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6904790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5496159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5541196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0491205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928300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0837794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2D"/>
    <w:rsid w:val="00016748"/>
    <w:rsid w:val="0006567E"/>
    <w:rsid w:val="000760DB"/>
    <w:rsid w:val="000F00E7"/>
    <w:rsid w:val="0016766E"/>
    <w:rsid w:val="00170063"/>
    <w:rsid w:val="00175643"/>
    <w:rsid w:val="001B2338"/>
    <w:rsid w:val="002061A9"/>
    <w:rsid w:val="002151C3"/>
    <w:rsid w:val="00217B64"/>
    <w:rsid w:val="00235579"/>
    <w:rsid w:val="00257FAA"/>
    <w:rsid w:val="00263938"/>
    <w:rsid w:val="002E78EB"/>
    <w:rsid w:val="002F25A8"/>
    <w:rsid w:val="00305B61"/>
    <w:rsid w:val="003407A9"/>
    <w:rsid w:val="00340DC9"/>
    <w:rsid w:val="00350BD5"/>
    <w:rsid w:val="00444F02"/>
    <w:rsid w:val="00490CC6"/>
    <w:rsid w:val="004C2628"/>
    <w:rsid w:val="004F05F9"/>
    <w:rsid w:val="005509B2"/>
    <w:rsid w:val="005556DB"/>
    <w:rsid w:val="005C6D45"/>
    <w:rsid w:val="005D58F7"/>
    <w:rsid w:val="00617D63"/>
    <w:rsid w:val="00643D1A"/>
    <w:rsid w:val="00674588"/>
    <w:rsid w:val="006A7B57"/>
    <w:rsid w:val="006D44C5"/>
    <w:rsid w:val="00713672"/>
    <w:rsid w:val="00713EA5"/>
    <w:rsid w:val="0073562D"/>
    <w:rsid w:val="007B07DE"/>
    <w:rsid w:val="008270A2"/>
    <w:rsid w:val="00853F77"/>
    <w:rsid w:val="00885CE1"/>
    <w:rsid w:val="008907FF"/>
    <w:rsid w:val="008B696C"/>
    <w:rsid w:val="008B6BEE"/>
    <w:rsid w:val="008F78D7"/>
    <w:rsid w:val="009200C1"/>
    <w:rsid w:val="00980085"/>
    <w:rsid w:val="00997127"/>
    <w:rsid w:val="009C3B20"/>
    <w:rsid w:val="009D216F"/>
    <w:rsid w:val="009D3248"/>
    <w:rsid w:val="00A65E8A"/>
    <w:rsid w:val="00A87896"/>
    <w:rsid w:val="00AC1EE7"/>
    <w:rsid w:val="00B650C6"/>
    <w:rsid w:val="00BA63C2"/>
    <w:rsid w:val="00BC6939"/>
    <w:rsid w:val="00BD1A2D"/>
    <w:rsid w:val="00BE1875"/>
    <w:rsid w:val="00BE45C8"/>
    <w:rsid w:val="00BF2331"/>
    <w:rsid w:val="00BF7463"/>
    <w:rsid w:val="00C20C28"/>
    <w:rsid w:val="00C30889"/>
    <w:rsid w:val="00C90A2E"/>
    <w:rsid w:val="00CC5861"/>
    <w:rsid w:val="00CF0F39"/>
    <w:rsid w:val="00D30B81"/>
    <w:rsid w:val="00D3649E"/>
    <w:rsid w:val="00D65327"/>
    <w:rsid w:val="00DF0FDA"/>
    <w:rsid w:val="00E142DA"/>
    <w:rsid w:val="00E16F51"/>
    <w:rsid w:val="00EB0B6E"/>
    <w:rsid w:val="00EE70C1"/>
    <w:rsid w:val="00F169E1"/>
    <w:rsid w:val="00F77B79"/>
    <w:rsid w:val="00F866A8"/>
    <w:rsid w:val="00FB35C9"/>
    <w:rsid w:val="00FB5B59"/>
    <w:rsid w:val="00FC318F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6B0E95"/>
  <w15:chartTrackingRefBased/>
  <w15:docId w15:val="{1BFB3C2D-61D7-4349-B0E1-C2EBCF93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table" w:styleId="GridTable1Light-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unhideWhenUsed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rika\AppData\Roaming\Microsoft\Templates\Insert%20your%20first%20table%20of%20contents%20tutorial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A3276-187E-405F-966A-BDA24FF7DC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5B1B51-5121-472B-BA9E-DC61343F5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E7373D-5DCA-4092-912F-7D030B4FE61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9EAA2E9E-4E47-497B-A79A-B397382D8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Insert your first table of contents tutorial.dotx</Template>
  <TotalTime>24</TotalTime>
  <Pages>10</Pages>
  <Words>1534</Words>
  <Characters>8744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10258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Kandimalla</dc:creator>
  <cp:keywords/>
  <dc:description/>
  <cp:lastModifiedBy>Srikanth Kandimalla</cp:lastModifiedBy>
  <cp:revision>1</cp:revision>
  <dcterms:created xsi:type="dcterms:W3CDTF">2025-12-03T13:22:00Z</dcterms:created>
  <dcterms:modified xsi:type="dcterms:W3CDTF">2025-12-03T13:46:00Z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